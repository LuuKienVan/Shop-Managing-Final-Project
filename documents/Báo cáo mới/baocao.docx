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E8C2DF" w14:textId="252B8BA5" w:rsidR="003218FF" w:rsidRPr="00B10E7E" w:rsidRDefault="00C42FAC" w:rsidP="00C42FAC">
      <w:pPr>
        <w:suppressAutoHyphens/>
        <w:autoSpaceDE w:val="0"/>
        <w:autoSpaceDN w:val="0"/>
        <w:adjustRightInd w:val="0"/>
        <w:ind w:left="720" w:firstLine="720"/>
        <w:rPr>
          <w:sz w:val="28"/>
          <w:szCs w:val="28"/>
          <w:lang w:val="en"/>
        </w:rPr>
      </w:pPr>
      <w:bookmarkStart w:id="0" w:name="_GoBack"/>
      <w:bookmarkEnd w:id="0"/>
      <w:r>
        <w:rPr>
          <w:bCs/>
          <w:sz w:val="28"/>
          <w:szCs w:val="28"/>
          <w:lang w:val="en"/>
        </w:rPr>
        <w:t xml:space="preserve">       </w:t>
      </w:r>
      <w:r w:rsidR="003218FF" w:rsidRPr="00B10E7E">
        <w:rPr>
          <w:bCs/>
          <w:sz w:val="28"/>
          <w:szCs w:val="28"/>
          <w:lang w:val="en"/>
        </w:rPr>
        <w:t>TỔNG LIÊN ĐOÀN LAO ĐỘNG VIỆT NAM</w:t>
      </w:r>
      <w:r w:rsidR="003218FF" w:rsidRPr="00B10E7E">
        <w:rPr>
          <w:b/>
          <w:bCs/>
          <w:sz w:val="28"/>
          <w:szCs w:val="28"/>
          <w:lang w:val="en"/>
        </w:rPr>
        <w:t xml:space="preserve"> </w:t>
      </w:r>
    </w:p>
    <w:p w14:paraId="4588D7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DD1778B"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7E3E969" w14:textId="77777777" w:rsidR="003218FF" w:rsidRPr="00B10E7E" w:rsidRDefault="003218FF" w:rsidP="003218FF">
      <w:pPr>
        <w:suppressAutoHyphens/>
        <w:autoSpaceDE w:val="0"/>
        <w:autoSpaceDN w:val="0"/>
        <w:adjustRightInd w:val="0"/>
        <w:ind w:firstLine="720"/>
        <w:jc w:val="center"/>
        <w:rPr>
          <w:lang w:val="en"/>
        </w:rPr>
      </w:pPr>
    </w:p>
    <w:p w14:paraId="5D7E39C9"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9E13B7A" wp14:editId="40B37FB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7BA94A" w14:textId="77777777" w:rsidR="003218FF" w:rsidRPr="00B10E7E" w:rsidRDefault="003218FF" w:rsidP="003218FF">
      <w:pPr>
        <w:suppressAutoHyphens/>
        <w:autoSpaceDE w:val="0"/>
        <w:autoSpaceDN w:val="0"/>
        <w:adjustRightInd w:val="0"/>
        <w:ind w:firstLine="720"/>
        <w:rPr>
          <w:b/>
          <w:bCs/>
          <w:sz w:val="28"/>
          <w:szCs w:val="28"/>
          <w:lang w:val="en"/>
        </w:rPr>
      </w:pPr>
    </w:p>
    <w:p w14:paraId="66B98204" w14:textId="0ABED020" w:rsidR="007341C3" w:rsidRDefault="007341C3" w:rsidP="007341C3">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p>
    <w:p w14:paraId="51906487" w14:textId="42DF502F" w:rsidR="003218FF" w:rsidRPr="00382634" w:rsidRDefault="000D4780" w:rsidP="00382634">
      <w:pPr>
        <w:suppressAutoHyphens/>
        <w:autoSpaceDE w:val="0"/>
        <w:autoSpaceDN w:val="0"/>
        <w:adjustRightInd w:val="0"/>
        <w:spacing w:line="360" w:lineRule="auto"/>
        <w:ind w:firstLine="720"/>
        <w:jc w:val="center"/>
        <w:rPr>
          <w:b/>
          <w:bCs/>
          <w:sz w:val="32"/>
          <w:szCs w:val="32"/>
          <w:lang w:val="en"/>
        </w:rPr>
      </w:pPr>
      <w:r>
        <w:rPr>
          <w:b/>
          <w:bCs/>
          <w:sz w:val="32"/>
          <w:szCs w:val="32"/>
          <w:lang w:val="en"/>
        </w:rPr>
        <w:t>MẪU THIẾT KẾ</w:t>
      </w:r>
    </w:p>
    <w:p w14:paraId="2B6D71CD" w14:textId="1D6573D6" w:rsidR="003218FF" w:rsidRDefault="000D4780" w:rsidP="003218FF">
      <w:pPr>
        <w:suppressAutoHyphens/>
        <w:autoSpaceDE w:val="0"/>
        <w:autoSpaceDN w:val="0"/>
        <w:adjustRightInd w:val="0"/>
        <w:spacing w:line="360" w:lineRule="auto"/>
        <w:jc w:val="center"/>
        <w:rPr>
          <w:b/>
          <w:bCs/>
          <w:sz w:val="48"/>
          <w:szCs w:val="48"/>
          <w:lang w:val="en"/>
        </w:rPr>
      </w:pPr>
      <w:r>
        <w:rPr>
          <w:b/>
          <w:bCs/>
          <w:sz w:val="48"/>
          <w:szCs w:val="48"/>
          <w:lang w:val="en"/>
        </w:rPr>
        <w:t>PHẦN MỀM QUẢN LÝ BÁN HÀNG</w:t>
      </w:r>
    </w:p>
    <w:p w14:paraId="58199249" w14:textId="6FE8BB16" w:rsidR="000D4780" w:rsidRPr="00B10E7E" w:rsidRDefault="000D4780" w:rsidP="003218FF">
      <w:pPr>
        <w:suppressAutoHyphens/>
        <w:autoSpaceDE w:val="0"/>
        <w:autoSpaceDN w:val="0"/>
        <w:adjustRightInd w:val="0"/>
        <w:spacing w:line="360" w:lineRule="auto"/>
        <w:jc w:val="center"/>
        <w:rPr>
          <w:b/>
          <w:bCs/>
          <w:sz w:val="48"/>
          <w:szCs w:val="48"/>
          <w:lang w:val="en"/>
        </w:rPr>
      </w:pPr>
      <w:r>
        <w:rPr>
          <w:b/>
          <w:bCs/>
          <w:sz w:val="48"/>
          <w:szCs w:val="48"/>
          <w:lang w:val="en"/>
        </w:rPr>
        <w:t>CHO CỬA HÀNG TIỆN LỢI</w:t>
      </w:r>
    </w:p>
    <w:p w14:paraId="20B393DA"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43F7BF6D" w14:textId="0FFBE00D" w:rsidR="003218FF" w:rsidRPr="00382634" w:rsidRDefault="003218FF" w:rsidP="003218FF">
      <w:pPr>
        <w:suppressAutoHyphens/>
        <w:autoSpaceDE w:val="0"/>
        <w:autoSpaceDN w:val="0"/>
        <w:adjustRightInd w:val="0"/>
        <w:spacing w:line="360" w:lineRule="auto"/>
        <w:jc w:val="both"/>
        <w:rPr>
          <w:b/>
          <w:bCs/>
          <w:color w:val="FF0000"/>
          <w:lang w:val="en"/>
        </w:rPr>
      </w:pPr>
    </w:p>
    <w:p w14:paraId="127795BD" w14:textId="4B0AC8AD" w:rsidR="003218FF" w:rsidRPr="008A5C47" w:rsidRDefault="003218FF" w:rsidP="00382634">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8A5C47">
        <w:rPr>
          <w:b/>
          <w:sz w:val="28"/>
          <w:szCs w:val="28"/>
        </w:rPr>
        <w:t xml:space="preserve">THẦY </w:t>
      </w:r>
      <w:r w:rsidR="0089518D">
        <w:rPr>
          <w:b/>
          <w:sz w:val="28"/>
          <w:szCs w:val="28"/>
        </w:rPr>
        <w:t>VŨ ĐÌNH HỒNG</w:t>
      </w:r>
    </w:p>
    <w:p w14:paraId="10B81EAC" w14:textId="07DCF99B"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bookmarkStart w:id="1" w:name="_Hlk133084003"/>
      <w:r w:rsidR="000D4780">
        <w:rPr>
          <w:b/>
          <w:bCs/>
          <w:sz w:val="28"/>
          <w:szCs w:val="28"/>
        </w:rPr>
        <w:t>VŨ LƯƠNG NGỌC BAN</w:t>
      </w:r>
      <w:r w:rsidR="00DD74FD">
        <w:rPr>
          <w:b/>
          <w:bCs/>
          <w:sz w:val="28"/>
          <w:szCs w:val="28"/>
        </w:rPr>
        <w:t xml:space="preserve"> – </w:t>
      </w:r>
      <w:r w:rsidR="000D4780">
        <w:rPr>
          <w:b/>
          <w:bCs/>
          <w:sz w:val="28"/>
          <w:szCs w:val="28"/>
        </w:rPr>
        <w:t>52000010</w:t>
      </w:r>
      <w:bookmarkEnd w:id="1"/>
    </w:p>
    <w:p w14:paraId="027D6A01" w14:textId="12C8C581" w:rsidR="00291721" w:rsidRDefault="000D4780" w:rsidP="003218FF">
      <w:pPr>
        <w:suppressAutoHyphens/>
        <w:autoSpaceDE w:val="0"/>
        <w:autoSpaceDN w:val="0"/>
        <w:adjustRightInd w:val="0"/>
        <w:spacing w:line="360" w:lineRule="auto"/>
        <w:jc w:val="right"/>
        <w:rPr>
          <w:b/>
          <w:sz w:val="28"/>
          <w:szCs w:val="28"/>
        </w:rPr>
      </w:pPr>
      <w:r>
        <w:rPr>
          <w:b/>
          <w:sz w:val="28"/>
          <w:szCs w:val="28"/>
        </w:rPr>
        <w:t>LƯU KIẾN VĂN</w:t>
      </w:r>
      <w:r w:rsidR="00DD74FD">
        <w:rPr>
          <w:b/>
          <w:sz w:val="28"/>
          <w:szCs w:val="28"/>
        </w:rPr>
        <w:t xml:space="preserve"> – </w:t>
      </w:r>
      <w:r>
        <w:rPr>
          <w:b/>
          <w:sz w:val="28"/>
          <w:szCs w:val="28"/>
        </w:rPr>
        <w:t>51800832</w:t>
      </w:r>
    </w:p>
    <w:p w14:paraId="033590D0" w14:textId="256A8727" w:rsidR="008A5C47" w:rsidRDefault="000D4780" w:rsidP="003218FF">
      <w:pPr>
        <w:suppressAutoHyphens/>
        <w:autoSpaceDE w:val="0"/>
        <w:autoSpaceDN w:val="0"/>
        <w:adjustRightInd w:val="0"/>
        <w:spacing w:line="360" w:lineRule="auto"/>
        <w:jc w:val="right"/>
        <w:rPr>
          <w:b/>
          <w:sz w:val="28"/>
          <w:szCs w:val="28"/>
        </w:rPr>
      </w:pPr>
      <w:r>
        <w:rPr>
          <w:b/>
          <w:sz w:val="28"/>
          <w:szCs w:val="28"/>
        </w:rPr>
        <w:t>ĐẶNG PHÙNG THIÊN ÂN</w:t>
      </w:r>
      <w:r w:rsidR="008A5C47">
        <w:rPr>
          <w:b/>
          <w:sz w:val="28"/>
          <w:szCs w:val="28"/>
        </w:rPr>
        <w:t xml:space="preserve"> </w:t>
      </w:r>
      <w:r w:rsidR="0089518D">
        <w:rPr>
          <w:b/>
          <w:sz w:val="28"/>
          <w:szCs w:val="28"/>
        </w:rPr>
        <w:t>–</w:t>
      </w:r>
      <w:r w:rsidR="008A5C47">
        <w:rPr>
          <w:b/>
          <w:sz w:val="28"/>
          <w:szCs w:val="28"/>
        </w:rPr>
        <w:t xml:space="preserve"> </w:t>
      </w:r>
      <w:r>
        <w:rPr>
          <w:b/>
          <w:sz w:val="28"/>
          <w:szCs w:val="28"/>
        </w:rPr>
        <w:t>52000622</w:t>
      </w:r>
    </w:p>
    <w:p w14:paraId="239B0B61" w14:textId="316A374C" w:rsidR="00D506A9" w:rsidRPr="00DD74FD" w:rsidRDefault="00D506A9" w:rsidP="003218FF">
      <w:pPr>
        <w:suppressAutoHyphens/>
        <w:autoSpaceDE w:val="0"/>
        <w:autoSpaceDN w:val="0"/>
        <w:adjustRightInd w:val="0"/>
        <w:spacing w:line="360" w:lineRule="auto"/>
        <w:jc w:val="right"/>
        <w:rPr>
          <w:b/>
          <w:sz w:val="28"/>
          <w:szCs w:val="28"/>
        </w:rPr>
      </w:pPr>
      <w:r>
        <w:rPr>
          <w:b/>
          <w:sz w:val="28"/>
          <w:szCs w:val="28"/>
        </w:rPr>
        <w:t xml:space="preserve">NGUYỄN KHƯƠNG VIỆT TIẾN - </w:t>
      </w:r>
      <w:bookmarkStart w:id="2" w:name="_Hlk133084064"/>
      <w:r w:rsidR="000D4C95">
        <w:rPr>
          <w:b/>
          <w:sz w:val="28"/>
          <w:szCs w:val="28"/>
        </w:rPr>
        <w:t>52000474</w:t>
      </w:r>
      <w:bookmarkEnd w:id="2"/>
    </w:p>
    <w:p w14:paraId="205860B6" w14:textId="0CC25B83" w:rsidR="003218FF" w:rsidRPr="008A5C47"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8A5C47">
        <w:rPr>
          <w:b/>
          <w:bCs/>
          <w:sz w:val="28"/>
          <w:szCs w:val="28"/>
        </w:rPr>
        <w:t>20050201</w:t>
      </w:r>
    </w:p>
    <w:p w14:paraId="7982F05F" w14:textId="56F86C9D" w:rsidR="003218FF" w:rsidRPr="008A5C47"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A5C47">
        <w:rPr>
          <w:b/>
          <w:bCs/>
          <w:sz w:val="28"/>
          <w:szCs w:val="28"/>
        </w:rPr>
        <w:t>24</w:t>
      </w:r>
    </w:p>
    <w:p w14:paraId="2F4C5D94" w14:textId="4432AE97" w:rsidR="003218FF" w:rsidRDefault="003218FF" w:rsidP="003218FF">
      <w:pPr>
        <w:suppressAutoHyphens/>
        <w:autoSpaceDE w:val="0"/>
        <w:autoSpaceDN w:val="0"/>
        <w:adjustRightInd w:val="0"/>
        <w:jc w:val="center"/>
        <w:rPr>
          <w:b/>
          <w:bCs/>
          <w:lang w:val="vi-VN"/>
        </w:rPr>
      </w:pPr>
    </w:p>
    <w:p w14:paraId="6760BF27" w14:textId="77777777" w:rsidR="000D4780" w:rsidRDefault="000D4780" w:rsidP="003218FF">
      <w:pPr>
        <w:suppressAutoHyphens/>
        <w:autoSpaceDE w:val="0"/>
        <w:autoSpaceDN w:val="0"/>
        <w:adjustRightInd w:val="0"/>
        <w:jc w:val="center"/>
        <w:rPr>
          <w:b/>
          <w:bCs/>
          <w:lang w:val="vi-VN"/>
        </w:rPr>
      </w:pPr>
    </w:p>
    <w:p w14:paraId="603910C4" w14:textId="2C8DADC7" w:rsidR="00B118C8" w:rsidRPr="009F1472" w:rsidRDefault="008D30FC" w:rsidP="00291721">
      <w:pPr>
        <w:suppressAutoHyphens/>
        <w:autoSpaceDE w:val="0"/>
        <w:autoSpaceDN w:val="0"/>
        <w:adjustRightInd w:val="0"/>
        <w:jc w:val="center"/>
        <w:rPr>
          <w:b/>
          <w:bCs/>
          <w:iCs/>
          <w:sz w:val="28"/>
          <w:szCs w:val="28"/>
        </w:rPr>
        <w:sectPr w:rsidR="00B118C8" w:rsidRPr="009F1472" w:rsidSect="005D5C20">
          <w:headerReference w:type="default" r:id="rId9"/>
          <w:pgSz w:w="12240" w:h="15840"/>
          <w:pgMar w:top="1985" w:right="1134" w:bottom="1701" w:left="1985" w:header="720" w:footer="720" w:gutter="0"/>
          <w:cols w:space="720"/>
          <w:docGrid w:linePitch="360"/>
        </w:sectPr>
      </w:pPr>
      <w:r>
        <w:rPr>
          <w:b/>
          <w:bCs/>
          <w:iCs/>
          <w:sz w:val="28"/>
          <w:szCs w:val="28"/>
        </w:rPr>
        <w:t>T</w:t>
      </w:r>
      <w:r w:rsidR="003218FF" w:rsidRPr="00CA1C39">
        <w:rPr>
          <w:b/>
          <w:bCs/>
          <w:iCs/>
          <w:sz w:val="28"/>
          <w:szCs w:val="28"/>
          <w:lang w:val="vi-VN"/>
        </w:rPr>
        <w:t>HÀNH PHỐ HỒ CHÍ MINH, NĂM 20</w:t>
      </w:r>
      <w:r w:rsidR="009F1472">
        <w:rPr>
          <w:b/>
          <w:bCs/>
          <w:iCs/>
          <w:sz w:val="28"/>
          <w:szCs w:val="28"/>
        </w:rPr>
        <w:t>23</w:t>
      </w:r>
    </w:p>
    <w:p w14:paraId="31BAB0B4" w14:textId="2B9D9D01" w:rsidR="000D4780" w:rsidRPr="00B10E7E" w:rsidRDefault="00C42FAC" w:rsidP="00C42FAC">
      <w:pPr>
        <w:suppressAutoHyphens/>
        <w:autoSpaceDE w:val="0"/>
        <w:autoSpaceDN w:val="0"/>
        <w:adjustRightInd w:val="0"/>
        <w:ind w:firstLine="720"/>
        <w:rPr>
          <w:sz w:val="28"/>
          <w:szCs w:val="28"/>
          <w:lang w:val="en"/>
        </w:rPr>
      </w:pPr>
      <w:r>
        <w:rPr>
          <w:bCs/>
          <w:sz w:val="28"/>
          <w:szCs w:val="28"/>
          <w:lang w:val="en"/>
        </w:rPr>
        <w:lastRenderedPageBreak/>
        <w:t xml:space="preserve">                 </w:t>
      </w:r>
      <w:r w:rsidR="000D4780" w:rsidRPr="00B10E7E">
        <w:rPr>
          <w:bCs/>
          <w:sz w:val="28"/>
          <w:szCs w:val="28"/>
          <w:lang w:val="en"/>
        </w:rPr>
        <w:t>TỔNG LIÊN ĐOÀN LAO ĐỘNG VIỆT NAM</w:t>
      </w:r>
      <w:r w:rsidR="000D4780" w:rsidRPr="00B10E7E">
        <w:rPr>
          <w:b/>
          <w:bCs/>
          <w:sz w:val="28"/>
          <w:szCs w:val="28"/>
          <w:lang w:val="en"/>
        </w:rPr>
        <w:t xml:space="preserve"> </w:t>
      </w:r>
    </w:p>
    <w:p w14:paraId="6219BAFC" w14:textId="77777777" w:rsidR="000D4780" w:rsidRPr="007E7FF7" w:rsidRDefault="000D4780" w:rsidP="000D4780">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0274E56" w14:textId="77777777" w:rsidR="000D4780" w:rsidRPr="00B10E7E" w:rsidRDefault="000D4780" w:rsidP="000D478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EF4E539" w14:textId="77777777" w:rsidR="000D4780" w:rsidRPr="00B10E7E" w:rsidRDefault="000D4780" w:rsidP="000D4780">
      <w:pPr>
        <w:suppressAutoHyphens/>
        <w:autoSpaceDE w:val="0"/>
        <w:autoSpaceDN w:val="0"/>
        <w:adjustRightInd w:val="0"/>
        <w:ind w:firstLine="720"/>
        <w:jc w:val="center"/>
        <w:rPr>
          <w:lang w:val="en"/>
        </w:rPr>
      </w:pPr>
    </w:p>
    <w:p w14:paraId="240AAD73" w14:textId="77777777" w:rsidR="000D4780" w:rsidRPr="00B10E7E" w:rsidRDefault="000D4780" w:rsidP="000D478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F097A96" wp14:editId="29B0B745">
            <wp:extent cx="7905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8ACE447" w14:textId="77777777" w:rsidR="000D4780" w:rsidRPr="00B10E7E" w:rsidRDefault="000D4780" w:rsidP="000D4780">
      <w:pPr>
        <w:suppressAutoHyphens/>
        <w:autoSpaceDE w:val="0"/>
        <w:autoSpaceDN w:val="0"/>
        <w:adjustRightInd w:val="0"/>
        <w:ind w:firstLine="720"/>
        <w:rPr>
          <w:b/>
          <w:bCs/>
          <w:sz w:val="28"/>
          <w:szCs w:val="28"/>
          <w:lang w:val="en"/>
        </w:rPr>
      </w:pPr>
    </w:p>
    <w:p w14:paraId="2BBE46EB" w14:textId="77777777" w:rsidR="000D4780" w:rsidRDefault="000D4780" w:rsidP="000D4780">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p>
    <w:p w14:paraId="3DB37804" w14:textId="77777777" w:rsidR="000D4780" w:rsidRPr="00382634" w:rsidRDefault="000D4780" w:rsidP="000D4780">
      <w:pPr>
        <w:suppressAutoHyphens/>
        <w:autoSpaceDE w:val="0"/>
        <w:autoSpaceDN w:val="0"/>
        <w:adjustRightInd w:val="0"/>
        <w:spacing w:line="360" w:lineRule="auto"/>
        <w:ind w:firstLine="720"/>
        <w:jc w:val="center"/>
        <w:rPr>
          <w:b/>
          <w:bCs/>
          <w:sz w:val="32"/>
          <w:szCs w:val="32"/>
          <w:lang w:val="en"/>
        </w:rPr>
      </w:pPr>
      <w:r>
        <w:rPr>
          <w:b/>
          <w:bCs/>
          <w:sz w:val="32"/>
          <w:szCs w:val="32"/>
          <w:lang w:val="en"/>
        </w:rPr>
        <w:t>MẪU THIẾT KẾ</w:t>
      </w:r>
    </w:p>
    <w:p w14:paraId="291018B5" w14:textId="77777777" w:rsidR="000D4780" w:rsidRDefault="000D4780" w:rsidP="000D4780">
      <w:pPr>
        <w:suppressAutoHyphens/>
        <w:autoSpaceDE w:val="0"/>
        <w:autoSpaceDN w:val="0"/>
        <w:adjustRightInd w:val="0"/>
        <w:spacing w:line="360" w:lineRule="auto"/>
        <w:jc w:val="center"/>
        <w:rPr>
          <w:b/>
          <w:bCs/>
          <w:sz w:val="48"/>
          <w:szCs w:val="48"/>
          <w:lang w:val="en"/>
        </w:rPr>
      </w:pPr>
      <w:r>
        <w:rPr>
          <w:b/>
          <w:bCs/>
          <w:sz w:val="48"/>
          <w:szCs w:val="48"/>
          <w:lang w:val="en"/>
        </w:rPr>
        <w:t>PHẦN MỀM QUẢN LÝ BÁN HÀNG</w:t>
      </w:r>
    </w:p>
    <w:p w14:paraId="699096C4" w14:textId="77777777" w:rsidR="000D4780" w:rsidRPr="00B10E7E" w:rsidRDefault="000D4780" w:rsidP="000D4780">
      <w:pPr>
        <w:suppressAutoHyphens/>
        <w:autoSpaceDE w:val="0"/>
        <w:autoSpaceDN w:val="0"/>
        <w:adjustRightInd w:val="0"/>
        <w:spacing w:line="360" w:lineRule="auto"/>
        <w:jc w:val="center"/>
        <w:rPr>
          <w:b/>
          <w:bCs/>
          <w:sz w:val="48"/>
          <w:szCs w:val="48"/>
          <w:lang w:val="en"/>
        </w:rPr>
      </w:pPr>
      <w:r>
        <w:rPr>
          <w:b/>
          <w:bCs/>
          <w:sz w:val="48"/>
          <w:szCs w:val="48"/>
          <w:lang w:val="en"/>
        </w:rPr>
        <w:t>CHO CỬA HÀNG TIỆN LỢI</w:t>
      </w:r>
    </w:p>
    <w:p w14:paraId="6AF4D430" w14:textId="77777777" w:rsidR="000D4780" w:rsidRPr="00B10E7E" w:rsidRDefault="000D4780" w:rsidP="000D4780">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4D7D205C" w14:textId="77777777" w:rsidR="000D4780" w:rsidRPr="00382634" w:rsidRDefault="000D4780" w:rsidP="000D4780">
      <w:pPr>
        <w:suppressAutoHyphens/>
        <w:autoSpaceDE w:val="0"/>
        <w:autoSpaceDN w:val="0"/>
        <w:adjustRightInd w:val="0"/>
        <w:spacing w:line="360" w:lineRule="auto"/>
        <w:jc w:val="both"/>
        <w:rPr>
          <w:b/>
          <w:bCs/>
          <w:color w:val="FF0000"/>
          <w:lang w:val="en"/>
        </w:rPr>
      </w:pPr>
    </w:p>
    <w:p w14:paraId="544F4B0D" w14:textId="77777777" w:rsidR="000D4780" w:rsidRPr="008A5C47" w:rsidRDefault="000D4780" w:rsidP="000D4780">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THẦY VŨ ĐÌNH HỒNG</w:t>
      </w:r>
    </w:p>
    <w:p w14:paraId="00FF2591" w14:textId="77777777" w:rsidR="000D4780" w:rsidRPr="00DD74FD" w:rsidRDefault="000D4780" w:rsidP="000D4780">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VŨ LƯƠNG NGỌC BAN – 52000010</w:t>
      </w:r>
    </w:p>
    <w:p w14:paraId="5750D81B" w14:textId="77777777" w:rsidR="000D4780" w:rsidRDefault="000D4780" w:rsidP="000D4780">
      <w:pPr>
        <w:suppressAutoHyphens/>
        <w:autoSpaceDE w:val="0"/>
        <w:autoSpaceDN w:val="0"/>
        <w:adjustRightInd w:val="0"/>
        <w:spacing w:line="360" w:lineRule="auto"/>
        <w:jc w:val="right"/>
        <w:rPr>
          <w:b/>
          <w:sz w:val="28"/>
          <w:szCs w:val="28"/>
        </w:rPr>
      </w:pPr>
      <w:r>
        <w:rPr>
          <w:b/>
          <w:sz w:val="28"/>
          <w:szCs w:val="28"/>
        </w:rPr>
        <w:t>LƯU KIẾN VĂN – 51800832</w:t>
      </w:r>
    </w:p>
    <w:p w14:paraId="537F78FF" w14:textId="77777777" w:rsidR="000D4780" w:rsidRDefault="000D4780" w:rsidP="000D4780">
      <w:pPr>
        <w:suppressAutoHyphens/>
        <w:autoSpaceDE w:val="0"/>
        <w:autoSpaceDN w:val="0"/>
        <w:adjustRightInd w:val="0"/>
        <w:spacing w:line="360" w:lineRule="auto"/>
        <w:jc w:val="right"/>
        <w:rPr>
          <w:b/>
          <w:sz w:val="28"/>
          <w:szCs w:val="28"/>
        </w:rPr>
      </w:pPr>
      <w:r>
        <w:rPr>
          <w:b/>
          <w:sz w:val="28"/>
          <w:szCs w:val="28"/>
        </w:rPr>
        <w:t>ĐẶNG PHÙNG THIÊN ÂN – 52000622</w:t>
      </w:r>
    </w:p>
    <w:p w14:paraId="5C51B73C" w14:textId="77777777" w:rsidR="000D4780" w:rsidRPr="00DD74FD" w:rsidRDefault="000D4780" w:rsidP="000D4780">
      <w:pPr>
        <w:suppressAutoHyphens/>
        <w:autoSpaceDE w:val="0"/>
        <w:autoSpaceDN w:val="0"/>
        <w:adjustRightInd w:val="0"/>
        <w:spacing w:line="360" w:lineRule="auto"/>
        <w:jc w:val="right"/>
        <w:rPr>
          <w:b/>
          <w:sz w:val="28"/>
          <w:szCs w:val="28"/>
        </w:rPr>
      </w:pPr>
      <w:r>
        <w:rPr>
          <w:b/>
          <w:sz w:val="28"/>
          <w:szCs w:val="28"/>
        </w:rPr>
        <w:t>NGUYỄN KHƯƠNG VIỆT TIẾN - 52000474</w:t>
      </w:r>
    </w:p>
    <w:p w14:paraId="45EF6884" w14:textId="77777777" w:rsidR="000D4780" w:rsidRPr="008A5C47" w:rsidRDefault="000D4780" w:rsidP="000D4780">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0C896321" w14:textId="77777777" w:rsidR="000D4780" w:rsidRPr="008A5C47" w:rsidRDefault="000D4780" w:rsidP="000D4780">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0DAC8DEE" w14:textId="77777777" w:rsidR="000D4780" w:rsidRDefault="000D4780" w:rsidP="000D4780">
      <w:pPr>
        <w:suppressAutoHyphens/>
        <w:autoSpaceDE w:val="0"/>
        <w:autoSpaceDN w:val="0"/>
        <w:adjustRightInd w:val="0"/>
        <w:jc w:val="center"/>
        <w:rPr>
          <w:b/>
          <w:bCs/>
          <w:lang w:val="vi-VN"/>
        </w:rPr>
      </w:pPr>
    </w:p>
    <w:p w14:paraId="2FCDABFE" w14:textId="77777777" w:rsidR="000D4780" w:rsidRDefault="000D4780" w:rsidP="000D4780">
      <w:pPr>
        <w:suppressAutoHyphens/>
        <w:autoSpaceDE w:val="0"/>
        <w:autoSpaceDN w:val="0"/>
        <w:adjustRightInd w:val="0"/>
        <w:jc w:val="center"/>
        <w:rPr>
          <w:b/>
          <w:bCs/>
          <w:lang w:val="vi-VN"/>
        </w:rPr>
      </w:pPr>
    </w:p>
    <w:p w14:paraId="004C0286" w14:textId="77777777" w:rsidR="000D4780" w:rsidRPr="009F1472" w:rsidRDefault="000D4780" w:rsidP="000D4780">
      <w:pPr>
        <w:suppressAutoHyphens/>
        <w:autoSpaceDE w:val="0"/>
        <w:autoSpaceDN w:val="0"/>
        <w:adjustRightInd w:val="0"/>
        <w:jc w:val="center"/>
        <w:rPr>
          <w:b/>
          <w:bCs/>
          <w:iCs/>
          <w:sz w:val="28"/>
          <w:szCs w:val="28"/>
        </w:rPr>
        <w:sectPr w:rsidR="000D4780" w:rsidRPr="009F1472" w:rsidSect="005D5C20">
          <w:headerReference w:type="default" r:id="rId10"/>
          <w:pgSz w:w="12240" w:h="15840"/>
          <w:pgMar w:top="1985" w:right="1134" w:bottom="1701" w:left="1985" w:header="720" w:footer="720" w:gutter="0"/>
          <w:cols w:space="720"/>
          <w:docGrid w:linePitch="360"/>
        </w:sectPr>
      </w:pPr>
      <w:r>
        <w:rPr>
          <w:b/>
          <w:bCs/>
          <w:iCs/>
          <w:sz w:val="28"/>
          <w:szCs w:val="28"/>
        </w:rPr>
        <w:t>T</w:t>
      </w:r>
      <w:r w:rsidRPr="00CA1C39">
        <w:rPr>
          <w:b/>
          <w:bCs/>
          <w:iCs/>
          <w:sz w:val="28"/>
          <w:szCs w:val="28"/>
          <w:lang w:val="vi-VN"/>
        </w:rPr>
        <w:t>HÀNH PHỐ HỒ CHÍ MINH, NĂM 20</w:t>
      </w:r>
      <w:r>
        <w:rPr>
          <w:b/>
          <w:bCs/>
          <w:iCs/>
          <w:sz w:val="28"/>
          <w:szCs w:val="28"/>
        </w:rPr>
        <w:t>23</w:t>
      </w:r>
    </w:p>
    <w:p w14:paraId="62C4476E" w14:textId="77777777" w:rsidR="00BB2B2A" w:rsidRPr="00DB7595" w:rsidRDefault="00BB2B2A" w:rsidP="002D796D">
      <w:pPr>
        <w:pStyle w:val="Chng"/>
        <w:jc w:val="center"/>
        <w:rPr>
          <w:lang w:val="vi-VN"/>
        </w:rPr>
      </w:pPr>
      <w:bookmarkStart w:id="3" w:name="_Toc133099314"/>
      <w:r w:rsidRPr="00DB7595">
        <w:rPr>
          <w:lang w:val="vi-VN"/>
        </w:rPr>
        <w:lastRenderedPageBreak/>
        <w:t>LỜI CẢM ƠN</w:t>
      </w:r>
      <w:bookmarkEnd w:id="3"/>
    </w:p>
    <w:p w14:paraId="68EF8099" w14:textId="5C194649" w:rsidR="00BA6C3A" w:rsidRPr="000D4780" w:rsidRDefault="00BA6C3A" w:rsidP="0064189C">
      <w:pPr>
        <w:pStyle w:val="Nidungvnbn"/>
      </w:pPr>
      <w:r>
        <w:t>Chúng em</w:t>
      </w:r>
      <w:r w:rsidRPr="00BA6C3A">
        <w:rPr>
          <w:lang w:val="vi-VN"/>
        </w:rPr>
        <w:t xml:space="preserve"> gửi lời cảm ơn </w:t>
      </w:r>
      <w:r w:rsidR="000D4780">
        <w:t>chân thành</w:t>
      </w:r>
      <w:r w:rsidRPr="00BA6C3A">
        <w:rPr>
          <w:lang w:val="vi-VN"/>
        </w:rPr>
        <w:t xml:space="preserve"> đến </w:t>
      </w:r>
      <w:r>
        <w:t xml:space="preserve">thầy </w:t>
      </w:r>
      <w:r w:rsidR="00237903">
        <w:t>Vũ Đình Hồng</w:t>
      </w:r>
      <w:r w:rsidRPr="00BA6C3A">
        <w:rPr>
          <w:lang w:val="vi-VN"/>
        </w:rPr>
        <w:t xml:space="preserve"> </w:t>
      </w:r>
      <w:r>
        <w:t>đã nhiệt tình giảng dạy</w:t>
      </w:r>
      <w:r w:rsidR="000D4780">
        <w:t>, hỗ trợ</w:t>
      </w:r>
      <w:r>
        <w:t xml:space="preserve"> chúng em </w:t>
      </w:r>
      <w:r w:rsidRPr="00BA6C3A">
        <w:rPr>
          <w:lang w:val="vi-VN"/>
        </w:rPr>
        <w:t xml:space="preserve">trong môn học </w:t>
      </w:r>
      <w:r w:rsidR="000D4780">
        <w:t>Mẫu thiết kế</w:t>
      </w:r>
      <w:r w:rsidR="000122B1">
        <w:t>.</w:t>
      </w:r>
      <w:r w:rsidRPr="00BA6C3A">
        <w:rPr>
          <w:lang w:val="vi-VN"/>
        </w:rPr>
        <w:t xml:space="preserve"> Qua môn học này, chúng </w:t>
      </w:r>
      <w:r w:rsidRPr="00280CD3">
        <w:rPr>
          <w:lang w:val="vi-VN"/>
        </w:rPr>
        <w:t>em</w:t>
      </w:r>
      <w:r w:rsidRPr="00BA6C3A">
        <w:rPr>
          <w:lang w:val="vi-VN"/>
        </w:rPr>
        <w:t xml:space="preserve"> đã học được </w:t>
      </w:r>
      <w:r w:rsidR="000D4780">
        <w:t>những</w:t>
      </w:r>
      <w:r w:rsidRPr="00BA6C3A">
        <w:rPr>
          <w:lang w:val="vi-VN"/>
        </w:rPr>
        <w:t xml:space="preserve"> kiến thức mới</w:t>
      </w:r>
      <w:r w:rsidR="000122B1">
        <w:t xml:space="preserve"> </w:t>
      </w:r>
      <w:r w:rsidR="000D4780">
        <w:t>về các mẫu thiết kế, cách áp dụng chúng vào các dự án thực tế.</w:t>
      </w:r>
    </w:p>
    <w:p w14:paraId="78DDD3B7" w14:textId="5C8F935D" w:rsidR="00DC528B" w:rsidRDefault="000D4780" w:rsidP="0064189C">
      <w:pPr>
        <w:pStyle w:val="Nidungvnbn"/>
        <w:rPr>
          <w:lang w:val="vi-VN"/>
        </w:rPr>
      </w:pPr>
      <w:r>
        <w:t>C</w:t>
      </w:r>
      <w:r w:rsidR="00BA6C3A" w:rsidRPr="00280CD3">
        <w:rPr>
          <w:lang w:val="vi-VN"/>
        </w:rPr>
        <w:t>húng em</w:t>
      </w:r>
      <w:r w:rsidR="00BA6C3A" w:rsidRPr="00BA6C3A">
        <w:rPr>
          <w:lang w:val="vi-VN"/>
        </w:rPr>
        <w:t xml:space="preserve"> </w:t>
      </w:r>
      <w:r>
        <w:t xml:space="preserve">cũng </w:t>
      </w:r>
      <w:r w:rsidR="00BA6C3A" w:rsidRPr="00BA6C3A">
        <w:rPr>
          <w:lang w:val="vi-VN"/>
        </w:rPr>
        <w:t xml:space="preserve">muốn gửi lời cảm ơn đến Ban giám hiệu và các giảng viên khác đã </w:t>
      </w:r>
      <w:r>
        <w:t>hỗ trợ</w:t>
      </w:r>
      <w:r w:rsidR="00BA6C3A" w:rsidRPr="00BA6C3A">
        <w:rPr>
          <w:lang w:val="vi-VN"/>
        </w:rPr>
        <w:t xml:space="preserve"> chúng </w:t>
      </w:r>
      <w:r w:rsidR="00BA6C3A" w:rsidRPr="00280CD3">
        <w:rPr>
          <w:lang w:val="vi-VN"/>
        </w:rPr>
        <w:t>em</w:t>
      </w:r>
      <w:r w:rsidR="00BA6C3A" w:rsidRPr="00BA6C3A">
        <w:rPr>
          <w:lang w:val="vi-VN"/>
        </w:rPr>
        <w:t xml:space="preserve"> </w:t>
      </w:r>
      <w:r>
        <w:t xml:space="preserve">có </w:t>
      </w:r>
      <w:r w:rsidR="00BA6C3A" w:rsidRPr="00BA6C3A">
        <w:rPr>
          <w:lang w:val="vi-VN"/>
        </w:rPr>
        <w:t xml:space="preserve">môi trường học tập và nghiên cứu. </w:t>
      </w:r>
      <w:r w:rsidR="00BA6C3A" w:rsidRPr="00280CD3">
        <w:rPr>
          <w:lang w:val="vi-VN"/>
        </w:rPr>
        <w:t>Chúng em</w:t>
      </w:r>
      <w:r w:rsidR="00BA6C3A" w:rsidRPr="00BA6C3A">
        <w:rPr>
          <w:lang w:val="vi-VN"/>
        </w:rPr>
        <w:t xml:space="preserve"> tin rằng những kiến thức học được từ môn học này sẽ giúp chúng </w:t>
      </w:r>
      <w:r w:rsidR="00BA6C3A" w:rsidRPr="00280CD3">
        <w:rPr>
          <w:lang w:val="vi-VN"/>
        </w:rPr>
        <w:t>em</w:t>
      </w:r>
      <w:r w:rsidR="00BA6C3A" w:rsidRPr="00BA6C3A">
        <w:rPr>
          <w:lang w:val="vi-VN"/>
        </w:rPr>
        <w:t xml:space="preserve"> phát triển trong </w:t>
      </w:r>
      <w:r>
        <w:t>kỹ năng</w:t>
      </w:r>
      <w:r w:rsidR="00BA6C3A" w:rsidRPr="00BA6C3A">
        <w:rPr>
          <w:lang w:val="vi-VN"/>
        </w:rPr>
        <w:t xml:space="preserve"> của mình trong tương lai.</w:t>
      </w:r>
    </w:p>
    <w:p w14:paraId="1EF54212" w14:textId="7B38BFB9" w:rsidR="00BB2B2A" w:rsidRPr="00BA6C3A" w:rsidRDefault="000D4780" w:rsidP="0064189C">
      <w:pPr>
        <w:pStyle w:val="Nidungvnbn"/>
        <w:rPr>
          <w:lang w:val="vi-VN"/>
        </w:rPr>
      </w:pPr>
      <w:r>
        <w:t>Em x</w:t>
      </w:r>
      <w:r w:rsidR="00BA6C3A" w:rsidRPr="00BA6C3A">
        <w:rPr>
          <w:lang w:val="vi-VN"/>
        </w:rPr>
        <w:t>in</w:t>
      </w:r>
      <w:r>
        <w:t xml:space="preserve"> chân thành</w:t>
      </w:r>
      <w:r w:rsidR="00BA6C3A" w:rsidRPr="00BA6C3A">
        <w:rPr>
          <w:lang w:val="vi-VN"/>
        </w:rPr>
        <w:t xml:space="preserve"> cảm ơn</w:t>
      </w:r>
      <w:r>
        <w:t xml:space="preserve"> !</w:t>
      </w:r>
      <w:r w:rsidR="00BB2B2A" w:rsidRPr="00BA6C3A">
        <w:rPr>
          <w:lang w:val="vi-VN"/>
        </w:rPr>
        <w:t xml:space="preserve"> </w:t>
      </w:r>
      <w:r w:rsidR="00BB2B2A" w:rsidRPr="00BA6C3A">
        <w:rPr>
          <w:lang w:val="vi-VN"/>
        </w:rPr>
        <w:br w:type="page"/>
      </w:r>
    </w:p>
    <w:p w14:paraId="41F470B9"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9954E4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4FE921A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DBC18E5" w14:textId="07ACF679"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w:t>
      </w:r>
      <w:r w:rsidR="00B118C8" w:rsidRPr="00B118C8">
        <w:rPr>
          <w:sz w:val="26"/>
          <w:szCs w:val="26"/>
          <w:lang w:val="vi-VN"/>
        </w:rPr>
        <w:t xml:space="preserve"> chúng tôi</w:t>
      </w:r>
      <w:r w:rsidRPr="00DB7595">
        <w:rPr>
          <w:sz w:val="26"/>
          <w:szCs w:val="26"/>
          <w:lang w:val="vi-VN"/>
        </w:rPr>
        <w:t xml:space="preserve"> và được sự hướng dẫn của</w:t>
      </w:r>
      <w:r w:rsidR="00433907" w:rsidRPr="00280CD3">
        <w:rPr>
          <w:sz w:val="26"/>
          <w:szCs w:val="26"/>
          <w:lang w:val="vi-VN"/>
        </w:rPr>
        <w:t xml:space="preserve"> thầy </w:t>
      </w:r>
      <w:r w:rsidR="00BF5590">
        <w:rPr>
          <w:sz w:val="26"/>
          <w:szCs w:val="26"/>
        </w:rPr>
        <w:t>Vũ Đình Hồng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413E93F"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AE810D8" w14:textId="4458D1AB"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24450B" w:rsidRPr="00280CD3">
        <w:rPr>
          <w:b/>
          <w:sz w:val="26"/>
          <w:szCs w:val="26"/>
          <w:lang w:val="vi-VN"/>
        </w:rPr>
        <w:t>chúng</w:t>
      </w:r>
      <w:r w:rsidRPr="00DB7595">
        <w:rPr>
          <w:b/>
          <w:sz w:val="26"/>
          <w:szCs w:val="26"/>
          <w:lang w:val="vi-VN"/>
        </w:rPr>
        <w:t xml:space="preserve">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3DB0B27"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3547CB7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E551DC0" w14:textId="77777777" w:rsidR="00280CD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26304D9" w14:textId="3AEC67D4" w:rsidR="00BB2B2A" w:rsidRPr="009613E4" w:rsidRDefault="0024450B" w:rsidP="00BB2B2A">
      <w:pPr>
        <w:tabs>
          <w:tab w:val="center" w:pos="6379"/>
        </w:tabs>
        <w:spacing w:after="200" w:line="276" w:lineRule="auto"/>
        <w:rPr>
          <w:i/>
          <w:sz w:val="26"/>
          <w:szCs w:val="26"/>
        </w:rPr>
      </w:pPr>
      <w:r>
        <w:rPr>
          <w:i/>
          <w:sz w:val="26"/>
          <w:szCs w:val="26"/>
          <w:lang w:val="vi-VN"/>
        </w:rPr>
        <w:tab/>
      </w:r>
      <w:r w:rsidR="009613E4">
        <w:rPr>
          <w:i/>
          <w:sz w:val="26"/>
          <w:szCs w:val="26"/>
        </w:rPr>
        <w:t>Ban</w:t>
      </w:r>
    </w:p>
    <w:p w14:paraId="6BBDD837" w14:textId="3D8AF9F9" w:rsidR="00BB2B2A" w:rsidRPr="00E31927" w:rsidRDefault="00BB2B2A" w:rsidP="00BB2B2A">
      <w:pPr>
        <w:tabs>
          <w:tab w:val="center" w:pos="6379"/>
        </w:tabs>
        <w:spacing w:after="200" w:line="276" w:lineRule="auto"/>
        <w:rPr>
          <w:i/>
          <w:sz w:val="26"/>
          <w:szCs w:val="26"/>
        </w:rPr>
      </w:pPr>
      <w:r w:rsidRPr="00DB7595">
        <w:rPr>
          <w:i/>
          <w:sz w:val="26"/>
          <w:szCs w:val="26"/>
          <w:lang w:val="vi-VN"/>
        </w:rPr>
        <w:tab/>
      </w:r>
      <w:r w:rsidR="009613E4">
        <w:rPr>
          <w:i/>
          <w:sz w:val="26"/>
          <w:szCs w:val="26"/>
        </w:rPr>
        <w:t>Văn</w:t>
      </w:r>
    </w:p>
    <w:p w14:paraId="50D0CB86" w14:textId="17098635" w:rsidR="0024450B" w:rsidRPr="00E31927" w:rsidRDefault="0024450B" w:rsidP="00BB2B2A">
      <w:pPr>
        <w:tabs>
          <w:tab w:val="center" w:pos="6379"/>
        </w:tabs>
        <w:spacing w:after="200" w:line="276" w:lineRule="auto"/>
        <w:rPr>
          <w:i/>
          <w:sz w:val="26"/>
          <w:szCs w:val="26"/>
        </w:rPr>
      </w:pPr>
      <w:r w:rsidRPr="00280CD3">
        <w:rPr>
          <w:i/>
          <w:sz w:val="26"/>
          <w:szCs w:val="26"/>
          <w:lang w:val="vi-VN"/>
        </w:rPr>
        <w:tab/>
      </w:r>
      <w:r w:rsidR="009613E4">
        <w:rPr>
          <w:i/>
          <w:sz w:val="26"/>
          <w:szCs w:val="26"/>
        </w:rPr>
        <w:t>Ân</w:t>
      </w:r>
    </w:p>
    <w:p w14:paraId="452C2B77" w14:textId="2DE01F65" w:rsidR="0024450B" w:rsidRPr="00E31927" w:rsidRDefault="0024450B" w:rsidP="00BB2B2A">
      <w:pPr>
        <w:tabs>
          <w:tab w:val="center" w:pos="6379"/>
        </w:tabs>
        <w:spacing w:after="200" w:line="276" w:lineRule="auto"/>
        <w:rPr>
          <w:i/>
          <w:sz w:val="26"/>
          <w:szCs w:val="26"/>
        </w:rPr>
      </w:pPr>
      <w:r w:rsidRPr="00280CD3">
        <w:rPr>
          <w:i/>
          <w:sz w:val="26"/>
          <w:szCs w:val="26"/>
          <w:lang w:val="vi-VN"/>
        </w:rPr>
        <w:tab/>
      </w:r>
      <w:r w:rsidR="009613E4">
        <w:rPr>
          <w:i/>
          <w:sz w:val="26"/>
          <w:szCs w:val="26"/>
        </w:rPr>
        <w:t>Tiến</w:t>
      </w:r>
    </w:p>
    <w:p w14:paraId="487568D2" w14:textId="0A213C9D" w:rsidR="0024450B" w:rsidRDefault="0024450B" w:rsidP="00BB2B2A">
      <w:pPr>
        <w:tabs>
          <w:tab w:val="center" w:pos="6379"/>
        </w:tabs>
        <w:spacing w:after="200" w:line="276" w:lineRule="auto"/>
        <w:rPr>
          <w:i/>
          <w:sz w:val="26"/>
          <w:szCs w:val="26"/>
          <w:lang w:val="vi-VN"/>
        </w:rPr>
      </w:pPr>
      <w:r w:rsidRPr="00280CD3">
        <w:rPr>
          <w:i/>
          <w:sz w:val="26"/>
          <w:szCs w:val="26"/>
          <w:lang w:val="vi-VN"/>
        </w:rPr>
        <w:tab/>
      </w:r>
    </w:p>
    <w:p w14:paraId="45F88E4B" w14:textId="77777777" w:rsidR="000122B1" w:rsidRPr="00280CD3" w:rsidRDefault="000122B1" w:rsidP="00BB2B2A">
      <w:pPr>
        <w:tabs>
          <w:tab w:val="center" w:pos="6379"/>
        </w:tabs>
        <w:spacing w:after="200" w:line="276" w:lineRule="auto"/>
        <w:rPr>
          <w:i/>
          <w:sz w:val="26"/>
          <w:szCs w:val="26"/>
          <w:lang w:val="vi-VN"/>
        </w:rPr>
      </w:pPr>
    </w:p>
    <w:p w14:paraId="6D1C9895" w14:textId="77777777" w:rsidR="00BB2B2A" w:rsidRPr="00DB7595" w:rsidRDefault="00BB2B2A" w:rsidP="00BB2B2A">
      <w:pPr>
        <w:tabs>
          <w:tab w:val="center" w:pos="6379"/>
        </w:tabs>
        <w:spacing w:after="200" w:line="276" w:lineRule="auto"/>
        <w:rPr>
          <w:i/>
          <w:sz w:val="26"/>
          <w:szCs w:val="26"/>
          <w:lang w:val="vi-VN"/>
        </w:rPr>
      </w:pPr>
    </w:p>
    <w:p w14:paraId="7D168DD4" w14:textId="77777777" w:rsidR="00BB2B2A" w:rsidRPr="00DB7595" w:rsidRDefault="00BB2B2A" w:rsidP="00BB2B2A">
      <w:pPr>
        <w:tabs>
          <w:tab w:val="center" w:pos="6379"/>
        </w:tabs>
        <w:spacing w:after="200" w:line="276" w:lineRule="auto"/>
        <w:rPr>
          <w:i/>
          <w:sz w:val="26"/>
          <w:szCs w:val="26"/>
          <w:lang w:val="vi-VN"/>
        </w:rPr>
      </w:pPr>
    </w:p>
    <w:p w14:paraId="7576A090" w14:textId="61E5F1DE" w:rsidR="00B118C8" w:rsidRPr="00B118C8" w:rsidRDefault="00BB2B2A" w:rsidP="00AB3AF1">
      <w:pPr>
        <w:pStyle w:val="Chng"/>
        <w:rPr>
          <w:lang w:val="vi-VN"/>
        </w:rPr>
      </w:pPr>
      <w:r w:rsidRPr="00DB7595">
        <w:rPr>
          <w:i/>
          <w:sz w:val="26"/>
          <w:szCs w:val="26"/>
          <w:lang w:val="vi-VN"/>
        </w:rPr>
        <w:br w:type="page"/>
      </w:r>
      <w:bookmarkStart w:id="4" w:name="_Toc133099315"/>
      <w:r w:rsidR="00B118C8" w:rsidRPr="00B118C8">
        <w:rPr>
          <w:lang w:val="vi-VN"/>
        </w:rPr>
        <w:lastRenderedPageBreak/>
        <w:t>PHẦN XÁC NHẬN VÀ ĐÁNH GIÁ CỦA GIẢNG VIÊN</w:t>
      </w:r>
      <w:bookmarkEnd w:id="4"/>
    </w:p>
    <w:p w14:paraId="62FAAD65" w14:textId="77777777" w:rsidR="00B118C8" w:rsidRPr="002D796D" w:rsidRDefault="00B118C8" w:rsidP="002D796D">
      <w:pPr>
        <w:pStyle w:val="Nidungvnbn"/>
        <w:rPr>
          <w:b/>
          <w:lang w:val="vi-VN"/>
        </w:rPr>
      </w:pPr>
      <w:r w:rsidRPr="002D796D">
        <w:rPr>
          <w:b/>
          <w:lang w:val="vi-VN"/>
        </w:rPr>
        <w:t>Phần xác nhận của GV hướng dẫn</w:t>
      </w:r>
    </w:p>
    <w:p w14:paraId="45DAE9E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4C70E6"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1941EE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A72DE7D" w14:textId="77777777" w:rsidR="00B118C8" w:rsidRPr="00DC2276" w:rsidRDefault="00B118C8">
      <w:pPr>
        <w:spacing w:after="200" w:line="276" w:lineRule="auto"/>
        <w:rPr>
          <w:lang w:val="vi-VN"/>
        </w:rPr>
      </w:pPr>
    </w:p>
    <w:p w14:paraId="73CE0EF7" w14:textId="77777777" w:rsidR="00B118C8" w:rsidRPr="00DC2276" w:rsidRDefault="00B118C8">
      <w:pPr>
        <w:spacing w:after="200" w:line="276" w:lineRule="auto"/>
        <w:rPr>
          <w:lang w:val="vi-VN"/>
        </w:rPr>
      </w:pPr>
    </w:p>
    <w:p w14:paraId="4321045B" w14:textId="77777777" w:rsidR="00B118C8" w:rsidRPr="00DC2276" w:rsidRDefault="00B118C8">
      <w:pPr>
        <w:spacing w:after="200" w:line="276" w:lineRule="auto"/>
        <w:rPr>
          <w:lang w:val="vi-VN"/>
        </w:rPr>
      </w:pPr>
    </w:p>
    <w:p w14:paraId="64B0DCD1" w14:textId="77777777" w:rsidR="00B118C8" w:rsidRPr="00DC2276" w:rsidRDefault="00B118C8" w:rsidP="002D796D">
      <w:pPr>
        <w:pStyle w:val="Nidungvnbn"/>
        <w:rPr>
          <w:b/>
          <w:lang w:val="vi-VN"/>
        </w:rPr>
      </w:pPr>
      <w:r w:rsidRPr="00DC2276">
        <w:rPr>
          <w:b/>
          <w:lang w:val="vi-VN"/>
        </w:rPr>
        <w:t>Phần đánh giá của GV chấm bài</w:t>
      </w:r>
    </w:p>
    <w:p w14:paraId="70141BE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E7EA4C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B83A9D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516ED74" w14:textId="77777777" w:rsidR="00B118C8" w:rsidRPr="00DC2276" w:rsidRDefault="00B118C8" w:rsidP="00B118C8">
      <w:pPr>
        <w:spacing w:after="200" w:line="276" w:lineRule="auto"/>
        <w:rPr>
          <w:lang w:val="vi-VN"/>
        </w:rPr>
      </w:pPr>
    </w:p>
    <w:p w14:paraId="4BA040E6" w14:textId="77777777" w:rsidR="00B118C8" w:rsidRPr="00DC2276" w:rsidRDefault="00B118C8" w:rsidP="00B118C8">
      <w:pPr>
        <w:pStyle w:val="Tiumccp1"/>
        <w:rPr>
          <w:sz w:val="32"/>
          <w:szCs w:val="32"/>
          <w:lang w:val="vi-VN"/>
        </w:rPr>
      </w:pPr>
      <w:r w:rsidRPr="00B118C8">
        <w:rPr>
          <w:lang w:val="vi-VN"/>
        </w:rPr>
        <w:br w:type="page"/>
      </w:r>
    </w:p>
    <w:p w14:paraId="5DE69583" w14:textId="77777777" w:rsidR="00BB2B2A" w:rsidRPr="00DB7595" w:rsidRDefault="00BB2B2A" w:rsidP="00B118C8">
      <w:pPr>
        <w:pStyle w:val="Chng"/>
        <w:jc w:val="center"/>
        <w:rPr>
          <w:lang w:val="vi-VN"/>
        </w:rPr>
      </w:pPr>
      <w:bookmarkStart w:id="5" w:name="_Toc133099316"/>
      <w:r w:rsidRPr="00DB7595">
        <w:rPr>
          <w:lang w:val="vi-VN"/>
        </w:rPr>
        <w:lastRenderedPageBreak/>
        <w:t>TÓM TẮT</w:t>
      </w:r>
      <w:bookmarkEnd w:id="5"/>
    </w:p>
    <w:p w14:paraId="7202BA3F" w14:textId="2F5FD649" w:rsidR="00291721" w:rsidRDefault="00291721" w:rsidP="00291721">
      <w:pPr>
        <w:pStyle w:val="Nidungvnbn"/>
        <w:rPr>
          <w:lang w:val="vi-VN"/>
        </w:rPr>
      </w:pPr>
    </w:p>
    <w:p w14:paraId="3C12180E" w14:textId="2A8255C2" w:rsidR="0098311C" w:rsidRDefault="005170D6" w:rsidP="0098311C">
      <w:pPr>
        <w:pStyle w:val="Nidungvnbn"/>
      </w:pPr>
      <w:r>
        <w:t>Dưới đây là đồ án cuối kỳ môn Mẫu thiết kế</w:t>
      </w:r>
      <w:r w:rsidR="0098311C">
        <w:t xml:space="preserve">, đồ án trình bày về cách áp dụng các mẫu thiết kế vào phần mềm quản lý bán hàng cho cửa hàng tiện lợi </w:t>
      </w:r>
    </w:p>
    <w:p w14:paraId="1D31A382" w14:textId="67263F8B" w:rsidR="0098311C" w:rsidRPr="00D17098" w:rsidRDefault="0098311C" w:rsidP="0098311C">
      <w:pPr>
        <w:pStyle w:val="Nidungvnbn"/>
        <w:rPr>
          <w:lang w:val="vi-VN"/>
        </w:rPr>
      </w:pPr>
      <w:r w:rsidRPr="00D40F51">
        <w:rPr>
          <w:lang w:val="vi-VN"/>
        </w:rPr>
        <w:t xml:space="preserve">Để </w:t>
      </w:r>
      <w:r>
        <w:t>thực hiện đồ án</w:t>
      </w:r>
      <w:r w:rsidRPr="00D40F51">
        <w:rPr>
          <w:lang w:val="vi-VN"/>
        </w:rPr>
        <w:t xml:space="preserve"> này, </w:t>
      </w:r>
      <w:r>
        <w:t>chúng em</w:t>
      </w:r>
      <w:r w:rsidRPr="00D40F51">
        <w:rPr>
          <w:lang w:val="vi-VN"/>
        </w:rPr>
        <w:t xml:space="preserve"> đã sử dụng</w:t>
      </w:r>
      <w:r w:rsidR="00A54F1D">
        <w:t xml:space="preserve"> các kiến thức về</w:t>
      </w:r>
      <w:r w:rsidRPr="00D40F51">
        <w:rPr>
          <w:lang w:val="vi-VN"/>
        </w:rPr>
        <w:t xml:space="preserve"> </w:t>
      </w:r>
      <w:r>
        <w:t xml:space="preserve">ngôn ngữ </w:t>
      </w:r>
      <w:r w:rsidRPr="00D40F51">
        <w:rPr>
          <w:lang w:val="vi-VN"/>
        </w:rPr>
        <w:t xml:space="preserve">lập trình </w:t>
      </w:r>
      <w:r>
        <w:t xml:space="preserve">C#, hệ cơ sở dữ liệu </w:t>
      </w:r>
      <w:r w:rsidRPr="00D17F91">
        <w:t>Microsoft SQL Server</w:t>
      </w:r>
      <w:r>
        <w:t xml:space="preserve"> và các </w:t>
      </w:r>
      <w:r w:rsidR="00A54F1D">
        <w:t>design pattern để</w:t>
      </w:r>
      <w:r>
        <w:t xml:space="preserve"> nâng cao chất lượng phần mềm.</w:t>
      </w:r>
    </w:p>
    <w:p w14:paraId="0AAC70FC" w14:textId="145A8493" w:rsidR="005170D6" w:rsidRPr="005170D6" w:rsidRDefault="005170D6" w:rsidP="00291721">
      <w:pPr>
        <w:pStyle w:val="Nidungvnbn"/>
      </w:pPr>
    </w:p>
    <w:p w14:paraId="14E935BA"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51BEEA86" w14:textId="77777777" w:rsidR="007E6AB9" w:rsidRPr="007E6AB9" w:rsidRDefault="007E6AB9" w:rsidP="002D796D">
      <w:pPr>
        <w:pStyle w:val="Chng"/>
        <w:jc w:val="center"/>
      </w:pPr>
      <w:bookmarkStart w:id="6" w:name="_Toc133099317"/>
      <w:r>
        <w:lastRenderedPageBreak/>
        <w:t>MỤC LỤC</w:t>
      </w:r>
      <w:bookmarkEnd w:id="6"/>
    </w:p>
    <w:p w14:paraId="661084E9" w14:textId="4BCC8826" w:rsidR="008A37A9"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3099314" w:history="1">
        <w:r w:rsidR="008A37A9" w:rsidRPr="002B3CFD">
          <w:rPr>
            <w:rStyle w:val="Hyperlink"/>
            <w:noProof/>
            <w:lang w:val="vi-VN"/>
          </w:rPr>
          <w:t>LỜI CẢM ƠN</w:t>
        </w:r>
        <w:r w:rsidR="008A37A9">
          <w:rPr>
            <w:noProof/>
            <w:webHidden/>
          </w:rPr>
          <w:tab/>
        </w:r>
        <w:r w:rsidR="008A37A9">
          <w:rPr>
            <w:noProof/>
            <w:webHidden/>
          </w:rPr>
          <w:fldChar w:fldCharType="begin"/>
        </w:r>
        <w:r w:rsidR="008A37A9">
          <w:rPr>
            <w:noProof/>
            <w:webHidden/>
          </w:rPr>
          <w:instrText xml:space="preserve"> PAGEREF _Toc133099314 \h </w:instrText>
        </w:r>
        <w:r w:rsidR="008A37A9">
          <w:rPr>
            <w:noProof/>
            <w:webHidden/>
          </w:rPr>
        </w:r>
        <w:r w:rsidR="008A37A9">
          <w:rPr>
            <w:noProof/>
            <w:webHidden/>
          </w:rPr>
          <w:fldChar w:fldCharType="separate"/>
        </w:r>
        <w:r w:rsidR="00206894">
          <w:rPr>
            <w:noProof/>
            <w:webHidden/>
          </w:rPr>
          <w:t>i</w:t>
        </w:r>
        <w:r w:rsidR="008A37A9">
          <w:rPr>
            <w:noProof/>
            <w:webHidden/>
          </w:rPr>
          <w:fldChar w:fldCharType="end"/>
        </w:r>
      </w:hyperlink>
    </w:p>
    <w:p w14:paraId="22C7C67F" w14:textId="4B8CDABF" w:rsidR="008A37A9" w:rsidRDefault="00CC351E">
      <w:pPr>
        <w:pStyle w:val="TOC1"/>
        <w:tabs>
          <w:tab w:val="right" w:leader="dot" w:pos="9111"/>
        </w:tabs>
        <w:rPr>
          <w:rFonts w:asciiTheme="minorHAnsi" w:eastAsiaTheme="minorEastAsia" w:hAnsiTheme="minorHAnsi" w:cstheme="minorBidi"/>
          <w:noProof/>
          <w:sz w:val="22"/>
          <w:szCs w:val="22"/>
        </w:rPr>
      </w:pPr>
      <w:hyperlink w:anchor="_Toc133099315" w:history="1">
        <w:r w:rsidR="008A37A9" w:rsidRPr="002B3CFD">
          <w:rPr>
            <w:rStyle w:val="Hyperlink"/>
            <w:noProof/>
            <w:lang w:val="vi-VN"/>
          </w:rPr>
          <w:t>PHẦN XÁC NHẬN VÀ ĐÁNH GIÁ CỦA GIẢNG VIÊN</w:t>
        </w:r>
        <w:r w:rsidR="008A37A9">
          <w:rPr>
            <w:noProof/>
            <w:webHidden/>
          </w:rPr>
          <w:tab/>
        </w:r>
        <w:r w:rsidR="008A37A9">
          <w:rPr>
            <w:noProof/>
            <w:webHidden/>
          </w:rPr>
          <w:fldChar w:fldCharType="begin"/>
        </w:r>
        <w:r w:rsidR="008A37A9">
          <w:rPr>
            <w:noProof/>
            <w:webHidden/>
          </w:rPr>
          <w:instrText xml:space="preserve"> PAGEREF _Toc133099315 \h </w:instrText>
        </w:r>
        <w:r w:rsidR="008A37A9">
          <w:rPr>
            <w:noProof/>
            <w:webHidden/>
          </w:rPr>
        </w:r>
        <w:r w:rsidR="008A37A9">
          <w:rPr>
            <w:noProof/>
            <w:webHidden/>
          </w:rPr>
          <w:fldChar w:fldCharType="separate"/>
        </w:r>
        <w:r w:rsidR="00206894">
          <w:rPr>
            <w:noProof/>
            <w:webHidden/>
          </w:rPr>
          <w:t>iii</w:t>
        </w:r>
        <w:r w:rsidR="008A37A9">
          <w:rPr>
            <w:noProof/>
            <w:webHidden/>
          </w:rPr>
          <w:fldChar w:fldCharType="end"/>
        </w:r>
      </w:hyperlink>
    </w:p>
    <w:p w14:paraId="6516C688" w14:textId="16C514D0" w:rsidR="008A37A9" w:rsidRDefault="00CC351E">
      <w:pPr>
        <w:pStyle w:val="TOC1"/>
        <w:tabs>
          <w:tab w:val="right" w:leader="dot" w:pos="9111"/>
        </w:tabs>
        <w:rPr>
          <w:rFonts w:asciiTheme="minorHAnsi" w:eastAsiaTheme="minorEastAsia" w:hAnsiTheme="minorHAnsi" w:cstheme="minorBidi"/>
          <w:noProof/>
          <w:sz w:val="22"/>
          <w:szCs w:val="22"/>
        </w:rPr>
      </w:pPr>
      <w:hyperlink w:anchor="_Toc133099316" w:history="1">
        <w:r w:rsidR="008A37A9" w:rsidRPr="002B3CFD">
          <w:rPr>
            <w:rStyle w:val="Hyperlink"/>
            <w:noProof/>
            <w:lang w:val="vi-VN"/>
          </w:rPr>
          <w:t>TÓM TẮT</w:t>
        </w:r>
        <w:r w:rsidR="008A37A9">
          <w:rPr>
            <w:noProof/>
            <w:webHidden/>
          </w:rPr>
          <w:tab/>
        </w:r>
        <w:r w:rsidR="008A37A9">
          <w:rPr>
            <w:noProof/>
            <w:webHidden/>
          </w:rPr>
          <w:fldChar w:fldCharType="begin"/>
        </w:r>
        <w:r w:rsidR="008A37A9">
          <w:rPr>
            <w:noProof/>
            <w:webHidden/>
          </w:rPr>
          <w:instrText xml:space="preserve"> PAGEREF _Toc133099316 \h </w:instrText>
        </w:r>
        <w:r w:rsidR="008A37A9">
          <w:rPr>
            <w:noProof/>
            <w:webHidden/>
          </w:rPr>
        </w:r>
        <w:r w:rsidR="008A37A9">
          <w:rPr>
            <w:noProof/>
            <w:webHidden/>
          </w:rPr>
          <w:fldChar w:fldCharType="separate"/>
        </w:r>
        <w:r w:rsidR="00206894">
          <w:rPr>
            <w:noProof/>
            <w:webHidden/>
          </w:rPr>
          <w:t>iv</w:t>
        </w:r>
        <w:r w:rsidR="008A37A9">
          <w:rPr>
            <w:noProof/>
            <w:webHidden/>
          </w:rPr>
          <w:fldChar w:fldCharType="end"/>
        </w:r>
      </w:hyperlink>
    </w:p>
    <w:p w14:paraId="35CB4BCA" w14:textId="4B08F7C0" w:rsidR="008A37A9" w:rsidRDefault="00CC351E">
      <w:pPr>
        <w:pStyle w:val="TOC1"/>
        <w:tabs>
          <w:tab w:val="right" w:leader="dot" w:pos="9111"/>
        </w:tabs>
        <w:rPr>
          <w:rFonts w:asciiTheme="minorHAnsi" w:eastAsiaTheme="minorEastAsia" w:hAnsiTheme="minorHAnsi" w:cstheme="minorBidi"/>
          <w:noProof/>
          <w:sz w:val="22"/>
          <w:szCs w:val="22"/>
        </w:rPr>
      </w:pPr>
      <w:hyperlink w:anchor="_Toc133099317" w:history="1">
        <w:r w:rsidR="008A37A9" w:rsidRPr="002B3CFD">
          <w:rPr>
            <w:rStyle w:val="Hyperlink"/>
            <w:noProof/>
          </w:rPr>
          <w:t>MỤC LỤC</w:t>
        </w:r>
        <w:r w:rsidR="008A37A9">
          <w:rPr>
            <w:noProof/>
            <w:webHidden/>
          </w:rPr>
          <w:tab/>
        </w:r>
        <w:r w:rsidR="008A37A9">
          <w:rPr>
            <w:noProof/>
            <w:webHidden/>
          </w:rPr>
          <w:fldChar w:fldCharType="begin"/>
        </w:r>
        <w:r w:rsidR="008A37A9">
          <w:rPr>
            <w:noProof/>
            <w:webHidden/>
          </w:rPr>
          <w:instrText xml:space="preserve"> PAGEREF _Toc133099317 \h </w:instrText>
        </w:r>
        <w:r w:rsidR="008A37A9">
          <w:rPr>
            <w:noProof/>
            <w:webHidden/>
          </w:rPr>
        </w:r>
        <w:r w:rsidR="008A37A9">
          <w:rPr>
            <w:noProof/>
            <w:webHidden/>
          </w:rPr>
          <w:fldChar w:fldCharType="separate"/>
        </w:r>
        <w:r w:rsidR="00206894">
          <w:rPr>
            <w:noProof/>
            <w:webHidden/>
          </w:rPr>
          <w:t>1</w:t>
        </w:r>
        <w:r w:rsidR="008A37A9">
          <w:rPr>
            <w:noProof/>
            <w:webHidden/>
          </w:rPr>
          <w:fldChar w:fldCharType="end"/>
        </w:r>
      </w:hyperlink>
    </w:p>
    <w:p w14:paraId="53274BF0" w14:textId="799FD4BF" w:rsidR="008A37A9" w:rsidRDefault="00CC351E">
      <w:pPr>
        <w:pStyle w:val="TOC1"/>
        <w:tabs>
          <w:tab w:val="right" w:leader="dot" w:pos="9111"/>
        </w:tabs>
        <w:rPr>
          <w:rFonts w:asciiTheme="minorHAnsi" w:eastAsiaTheme="minorEastAsia" w:hAnsiTheme="minorHAnsi" w:cstheme="minorBidi"/>
          <w:noProof/>
          <w:sz w:val="22"/>
          <w:szCs w:val="22"/>
        </w:rPr>
      </w:pPr>
      <w:hyperlink w:anchor="_Toc133099318" w:history="1">
        <w:r w:rsidR="008A37A9" w:rsidRPr="002B3CFD">
          <w:rPr>
            <w:rStyle w:val="Hyperlink"/>
            <w:noProof/>
          </w:rPr>
          <w:t>DANH MỤC CÁC BẢNG BIỂU, HÌNH VẼ, ĐỒ THỊ</w:t>
        </w:r>
        <w:r w:rsidR="008A37A9">
          <w:rPr>
            <w:noProof/>
            <w:webHidden/>
          </w:rPr>
          <w:tab/>
        </w:r>
        <w:r w:rsidR="008A37A9">
          <w:rPr>
            <w:noProof/>
            <w:webHidden/>
          </w:rPr>
          <w:fldChar w:fldCharType="begin"/>
        </w:r>
        <w:r w:rsidR="008A37A9">
          <w:rPr>
            <w:noProof/>
            <w:webHidden/>
          </w:rPr>
          <w:instrText xml:space="preserve"> PAGEREF _Toc133099318 \h </w:instrText>
        </w:r>
        <w:r w:rsidR="008A37A9">
          <w:rPr>
            <w:noProof/>
            <w:webHidden/>
          </w:rPr>
        </w:r>
        <w:r w:rsidR="008A37A9">
          <w:rPr>
            <w:noProof/>
            <w:webHidden/>
          </w:rPr>
          <w:fldChar w:fldCharType="separate"/>
        </w:r>
        <w:r w:rsidR="00206894">
          <w:rPr>
            <w:noProof/>
            <w:webHidden/>
          </w:rPr>
          <w:t>3</w:t>
        </w:r>
        <w:r w:rsidR="008A37A9">
          <w:rPr>
            <w:noProof/>
            <w:webHidden/>
          </w:rPr>
          <w:fldChar w:fldCharType="end"/>
        </w:r>
      </w:hyperlink>
    </w:p>
    <w:p w14:paraId="259921F0" w14:textId="5031315C" w:rsidR="008A37A9" w:rsidRDefault="00CC351E">
      <w:pPr>
        <w:pStyle w:val="TOC1"/>
        <w:tabs>
          <w:tab w:val="right" w:leader="dot" w:pos="9111"/>
        </w:tabs>
        <w:rPr>
          <w:rFonts w:asciiTheme="minorHAnsi" w:eastAsiaTheme="minorEastAsia" w:hAnsiTheme="minorHAnsi" w:cstheme="minorBidi"/>
          <w:noProof/>
          <w:sz w:val="22"/>
          <w:szCs w:val="22"/>
        </w:rPr>
      </w:pPr>
      <w:hyperlink w:anchor="_Toc133099319" w:history="1">
        <w:r w:rsidR="008A37A9" w:rsidRPr="002B3CFD">
          <w:rPr>
            <w:rStyle w:val="Hyperlink"/>
            <w:noProof/>
          </w:rPr>
          <w:t>CHƯƠNG 1 – MỞ ĐẦU</w:t>
        </w:r>
        <w:r w:rsidR="008A37A9">
          <w:rPr>
            <w:noProof/>
            <w:webHidden/>
          </w:rPr>
          <w:tab/>
        </w:r>
        <w:r w:rsidR="008A37A9">
          <w:rPr>
            <w:noProof/>
            <w:webHidden/>
          </w:rPr>
          <w:fldChar w:fldCharType="begin"/>
        </w:r>
        <w:r w:rsidR="008A37A9">
          <w:rPr>
            <w:noProof/>
            <w:webHidden/>
          </w:rPr>
          <w:instrText xml:space="preserve"> PAGEREF _Toc133099319 \h </w:instrText>
        </w:r>
        <w:r w:rsidR="008A37A9">
          <w:rPr>
            <w:noProof/>
            <w:webHidden/>
          </w:rPr>
        </w:r>
        <w:r w:rsidR="008A37A9">
          <w:rPr>
            <w:noProof/>
            <w:webHidden/>
          </w:rPr>
          <w:fldChar w:fldCharType="separate"/>
        </w:r>
        <w:r w:rsidR="00206894">
          <w:rPr>
            <w:noProof/>
            <w:webHidden/>
          </w:rPr>
          <w:t>5</w:t>
        </w:r>
        <w:r w:rsidR="008A37A9">
          <w:rPr>
            <w:noProof/>
            <w:webHidden/>
          </w:rPr>
          <w:fldChar w:fldCharType="end"/>
        </w:r>
      </w:hyperlink>
    </w:p>
    <w:p w14:paraId="7EB7AF4D" w14:textId="424C0346" w:rsidR="008A37A9" w:rsidRDefault="00CC351E">
      <w:pPr>
        <w:pStyle w:val="TOC1"/>
        <w:tabs>
          <w:tab w:val="right" w:leader="dot" w:pos="9111"/>
        </w:tabs>
        <w:rPr>
          <w:rFonts w:asciiTheme="minorHAnsi" w:eastAsiaTheme="minorEastAsia" w:hAnsiTheme="minorHAnsi" w:cstheme="minorBidi"/>
          <w:noProof/>
          <w:sz w:val="22"/>
          <w:szCs w:val="22"/>
        </w:rPr>
      </w:pPr>
      <w:hyperlink w:anchor="_Toc133099320" w:history="1">
        <w:r w:rsidR="008A37A9" w:rsidRPr="002B3CFD">
          <w:rPr>
            <w:rStyle w:val="Hyperlink"/>
            <w:noProof/>
          </w:rPr>
          <w:t>CHƯƠNG 2 – CÁC MẪU THIẾT KẾ ĐƯỢC ÁP DỤNG</w:t>
        </w:r>
        <w:r w:rsidR="008A37A9">
          <w:rPr>
            <w:noProof/>
            <w:webHidden/>
          </w:rPr>
          <w:tab/>
        </w:r>
        <w:r w:rsidR="008A37A9">
          <w:rPr>
            <w:noProof/>
            <w:webHidden/>
          </w:rPr>
          <w:fldChar w:fldCharType="begin"/>
        </w:r>
        <w:r w:rsidR="008A37A9">
          <w:rPr>
            <w:noProof/>
            <w:webHidden/>
          </w:rPr>
          <w:instrText xml:space="preserve"> PAGEREF _Toc133099320 \h </w:instrText>
        </w:r>
        <w:r w:rsidR="008A37A9">
          <w:rPr>
            <w:noProof/>
            <w:webHidden/>
          </w:rPr>
        </w:r>
        <w:r w:rsidR="008A37A9">
          <w:rPr>
            <w:noProof/>
            <w:webHidden/>
          </w:rPr>
          <w:fldChar w:fldCharType="separate"/>
        </w:r>
        <w:r w:rsidR="00206894">
          <w:rPr>
            <w:noProof/>
            <w:webHidden/>
          </w:rPr>
          <w:t>6</w:t>
        </w:r>
        <w:r w:rsidR="008A37A9">
          <w:rPr>
            <w:noProof/>
            <w:webHidden/>
          </w:rPr>
          <w:fldChar w:fldCharType="end"/>
        </w:r>
      </w:hyperlink>
    </w:p>
    <w:p w14:paraId="67CD293C" w14:textId="533E74C8"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21" w:history="1">
        <w:r w:rsidR="008A37A9" w:rsidRPr="002B3CFD">
          <w:rPr>
            <w:rStyle w:val="Hyperlink"/>
            <w:noProof/>
          </w:rPr>
          <w:t>2.1 Singleton pattern</w:t>
        </w:r>
        <w:r w:rsidR="008A37A9">
          <w:rPr>
            <w:noProof/>
            <w:webHidden/>
          </w:rPr>
          <w:tab/>
        </w:r>
        <w:r w:rsidR="008A37A9">
          <w:rPr>
            <w:noProof/>
            <w:webHidden/>
          </w:rPr>
          <w:fldChar w:fldCharType="begin"/>
        </w:r>
        <w:r w:rsidR="008A37A9">
          <w:rPr>
            <w:noProof/>
            <w:webHidden/>
          </w:rPr>
          <w:instrText xml:space="preserve"> PAGEREF _Toc133099321 \h </w:instrText>
        </w:r>
        <w:r w:rsidR="008A37A9">
          <w:rPr>
            <w:noProof/>
            <w:webHidden/>
          </w:rPr>
        </w:r>
        <w:r w:rsidR="008A37A9">
          <w:rPr>
            <w:noProof/>
            <w:webHidden/>
          </w:rPr>
          <w:fldChar w:fldCharType="separate"/>
        </w:r>
        <w:r w:rsidR="00206894">
          <w:rPr>
            <w:noProof/>
            <w:webHidden/>
          </w:rPr>
          <w:t>6</w:t>
        </w:r>
        <w:r w:rsidR="008A37A9">
          <w:rPr>
            <w:noProof/>
            <w:webHidden/>
          </w:rPr>
          <w:fldChar w:fldCharType="end"/>
        </w:r>
      </w:hyperlink>
    </w:p>
    <w:p w14:paraId="44B3E433" w14:textId="56E94A6E"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22" w:history="1">
        <w:r w:rsidR="008A37A9" w:rsidRPr="002B3CFD">
          <w:rPr>
            <w:rStyle w:val="Hyperlink"/>
            <w:noProof/>
          </w:rPr>
          <w:t>2.1.1 Lý do áp dụng</w:t>
        </w:r>
        <w:r w:rsidR="008A37A9">
          <w:rPr>
            <w:noProof/>
            <w:webHidden/>
          </w:rPr>
          <w:tab/>
        </w:r>
        <w:r w:rsidR="008A37A9">
          <w:rPr>
            <w:noProof/>
            <w:webHidden/>
          </w:rPr>
          <w:fldChar w:fldCharType="begin"/>
        </w:r>
        <w:r w:rsidR="008A37A9">
          <w:rPr>
            <w:noProof/>
            <w:webHidden/>
          </w:rPr>
          <w:instrText xml:space="preserve"> PAGEREF _Toc133099322 \h </w:instrText>
        </w:r>
        <w:r w:rsidR="008A37A9">
          <w:rPr>
            <w:noProof/>
            <w:webHidden/>
          </w:rPr>
        </w:r>
        <w:r w:rsidR="008A37A9">
          <w:rPr>
            <w:noProof/>
            <w:webHidden/>
          </w:rPr>
          <w:fldChar w:fldCharType="separate"/>
        </w:r>
        <w:r w:rsidR="00206894">
          <w:rPr>
            <w:noProof/>
            <w:webHidden/>
          </w:rPr>
          <w:t>6</w:t>
        </w:r>
        <w:r w:rsidR="008A37A9">
          <w:rPr>
            <w:noProof/>
            <w:webHidden/>
          </w:rPr>
          <w:fldChar w:fldCharType="end"/>
        </w:r>
      </w:hyperlink>
    </w:p>
    <w:p w14:paraId="4446469A" w14:textId="00DF26E3" w:rsidR="008A37A9" w:rsidRDefault="00CC351E">
      <w:pPr>
        <w:pStyle w:val="TOC3"/>
        <w:tabs>
          <w:tab w:val="left" w:pos="2180"/>
          <w:tab w:val="right" w:leader="dot" w:pos="9111"/>
        </w:tabs>
        <w:rPr>
          <w:rFonts w:asciiTheme="minorHAnsi" w:eastAsiaTheme="minorEastAsia" w:hAnsiTheme="minorHAnsi" w:cstheme="minorBidi"/>
          <w:noProof/>
          <w:sz w:val="22"/>
          <w:szCs w:val="22"/>
        </w:rPr>
      </w:pPr>
      <w:hyperlink w:anchor="_Toc133099323" w:history="1">
        <w:r w:rsidR="008A37A9" w:rsidRPr="002B3CFD">
          <w:rPr>
            <w:rStyle w:val="Hyperlink"/>
            <w:bCs/>
            <w:noProof/>
          </w:rPr>
          <w:t>2.1.2</w:t>
        </w:r>
        <w:r w:rsidR="008A37A9">
          <w:rPr>
            <w:rFonts w:asciiTheme="minorHAnsi" w:eastAsiaTheme="minorEastAsia" w:hAnsiTheme="minorHAnsi" w:cstheme="minorBidi"/>
            <w:noProof/>
            <w:sz w:val="22"/>
            <w:szCs w:val="22"/>
          </w:rPr>
          <w:tab/>
        </w:r>
        <w:r w:rsidR="008A37A9" w:rsidRPr="002B3CFD">
          <w:rPr>
            <w:rStyle w:val="Hyperlink"/>
            <w:bCs/>
            <w:noProof/>
          </w:rPr>
          <w:t>Sơ đồ lớp</w:t>
        </w:r>
        <w:r w:rsidR="008A37A9">
          <w:rPr>
            <w:noProof/>
            <w:webHidden/>
          </w:rPr>
          <w:tab/>
        </w:r>
        <w:r w:rsidR="008A37A9">
          <w:rPr>
            <w:noProof/>
            <w:webHidden/>
          </w:rPr>
          <w:fldChar w:fldCharType="begin"/>
        </w:r>
        <w:r w:rsidR="008A37A9">
          <w:rPr>
            <w:noProof/>
            <w:webHidden/>
          </w:rPr>
          <w:instrText xml:space="preserve"> PAGEREF _Toc133099323 \h </w:instrText>
        </w:r>
        <w:r w:rsidR="008A37A9">
          <w:rPr>
            <w:noProof/>
            <w:webHidden/>
          </w:rPr>
        </w:r>
        <w:r w:rsidR="008A37A9">
          <w:rPr>
            <w:noProof/>
            <w:webHidden/>
          </w:rPr>
          <w:fldChar w:fldCharType="separate"/>
        </w:r>
        <w:r w:rsidR="00206894">
          <w:rPr>
            <w:noProof/>
            <w:webHidden/>
          </w:rPr>
          <w:t>6</w:t>
        </w:r>
        <w:r w:rsidR="008A37A9">
          <w:rPr>
            <w:noProof/>
            <w:webHidden/>
          </w:rPr>
          <w:fldChar w:fldCharType="end"/>
        </w:r>
      </w:hyperlink>
    </w:p>
    <w:p w14:paraId="570F6620" w14:textId="31BBCA0E"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24" w:history="1">
        <w:r w:rsidR="008A37A9" w:rsidRPr="002B3CFD">
          <w:rPr>
            <w:rStyle w:val="Hyperlink"/>
            <w:noProof/>
          </w:rPr>
          <w:t>2.1.3 Code áp dụng mẫu thiết kế:</w:t>
        </w:r>
        <w:r w:rsidR="008A37A9">
          <w:rPr>
            <w:noProof/>
            <w:webHidden/>
          </w:rPr>
          <w:tab/>
        </w:r>
        <w:r w:rsidR="008A37A9">
          <w:rPr>
            <w:noProof/>
            <w:webHidden/>
          </w:rPr>
          <w:fldChar w:fldCharType="begin"/>
        </w:r>
        <w:r w:rsidR="008A37A9">
          <w:rPr>
            <w:noProof/>
            <w:webHidden/>
          </w:rPr>
          <w:instrText xml:space="preserve"> PAGEREF _Toc133099324 \h </w:instrText>
        </w:r>
        <w:r w:rsidR="008A37A9">
          <w:rPr>
            <w:noProof/>
            <w:webHidden/>
          </w:rPr>
        </w:r>
        <w:r w:rsidR="008A37A9">
          <w:rPr>
            <w:noProof/>
            <w:webHidden/>
          </w:rPr>
          <w:fldChar w:fldCharType="separate"/>
        </w:r>
        <w:r w:rsidR="00206894">
          <w:rPr>
            <w:noProof/>
            <w:webHidden/>
          </w:rPr>
          <w:t>7</w:t>
        </w:r>
        <w:r w:rsidR="008A37A9">
          <w:rPr>
            <w:noProof/>
            <w:webHidden/>
          </w:rPr>
          <w:fldChar w:fldCharType="end"/>
        </w:r>
      </w:hyperlink>
    </w:p>
    <w:p w14:paraId="04CDADD9" w14:textId="0AF78E0D"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25" w:history="1">
        <w:r w:rsidR="008A37A9" w:rsidRPr="002B3CFD">
          <w:rPr>
            <w:rStyle w:val="Hyperlink"/>
            <w:noProof/>
          </w:rPr>
          <w:t>2.2 Strategy pattern</w:t>
        </w:r>
        <w:r w:rsidR="008A37A9">
          <w:rPr>
            <w:noProof/>
            <w:webHidden/>
          </w:rPr>
          <w:tab/>
        </w:r>
        <w:r w:rsidR="008A37A9">
          <w:rPr>
            <w:noProof/>
            <w:webHidden/>
          </w:rPr>
          <w:fldChar w:fldCharType="begin"/>
        </w:r>
        <w:r w:rsidR="008A37A9">
          <w:rPr>
            <w:noProof/>
            <w:webHidden/>
          </w:rPr>
          <w:instrText xml:space="preserve"> PAGEREF _Toc133099325 \h </w:instrText>
        </w:r>
        <w:r w:rsidR="008A37A9">
          <w:rPr>
            <w:noProof/>
            <w:webHidden/>
          </w:rPr>
        </w:r>
        <w:r w:rsidR="008A37A9">
          <w:rPr>
            <w:noProof/>
            <w:webHidden/>
          </w:rPr>
          <w:fldChar w:fldCharType="separate"/>
        </w:r>
        <w:r w:rsidR="00206894">
          <w:rPr>
            <w:noProof/>
            <w:webHidden/>
          </w:rPr>
          <w:t>8</w:t>
        </w:r>
        <w:r w:rsidR="008A37A9">
          <w:rPr>
            <w:noProof/>
            <w:webHidden/>
          </w:rPr>
          <w:fldChar w:fldCharType="end"/>
        </w:r>
      </w:hyperlink>
    </w:p>
    <w:p w14:paraId="6193179A" w14:textId="6C102B5A"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26" w:history="1">
        <w:r w:rsidR="008A37A9" w:rsidRPr="002B3CFD">
          <w:rPr>
            <w:rStyle w:val="Hyperlink"/>
            <w:noProof/>
          </w:rPr>
          <w:t>2.2.1 Lý do áp dụng</w:t>
        </w:r>
        <w:r w:rsidR="008A37A9">
          <w:rPr>
            <w:noProof/>
            <w:webHidden/>
          </w:rPr>
          <w:tab/>
        </w:r>
        <w:r w:rsidR="008A37A9">
          <w:rPr>
            <w:noProof/>
            <w:webHidden/>
          </w:rPr>
          <w:fldChar w:fldCharType="begin"/>
        </w:r>
        <w:r w:rsidR="008A37A9">
          <w:rPr>
            <w:noProof/>
            <w:webHidden/>
          </w:rPr>
          <w:instrText xml:space="preserve"> PAGEREF _Toc133099326 \h </w:instrText>
        </w:r>
        <w:r w:rsidR="008A37A9">
          <w:rPr>
            <w:noProof/>
            <w:webHidden/>
          </w:rPr>
        </w:r>
        <w:r w:rsidR="008A37A9">
          <w:rPr>
            <w:noProof/>
            <w:webHidden/>
          </w:rPr>
          <w:fldChar w:fldCharType="separate"/>
        </w:r>
        <w:r w:rsidR="00206894">
          <w:rPr>
            <w:noProof/>
            <w:webHidden/>
          </w:rPr>
          <w:t>8</w:t>
        </w:r>
        <w:r w:rsidR="008A37A9">
          <w:rPr>
            <w:noProof/>
            <w:webHidden/>
          </w:rPr>
          <w:fldChar w:fldCharType="end"/>
        </w:r>
      </w:hyperlink>
    </w:p>
    <w:p w14:paraId="62FD4A82" w14:textId="3C17E160"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27" w:history="1">
        <w:r w:rsidR="008A37A9" w:rsidRPr="002B3CFD">
          <w:rPr>
            <w:rStyle w:val="Hyperlink"/>
            <w:bCs/>
            <w:iCs/>
            <w:noProof/>
          </w:rPr>
          <w:t>2</w:t>
        </w:r>
        <w:r w:rsidR="008A37A9" w:rsidRPr="002B3CFD">
          <w:rPr>
            <w:rStyle w:val="Hyperlink"/>
            <w:bCs/>
            <w:noProof/>
          </w:rPr>
          <w:t>.2.2 Sơ đồ lớp</w:t>
        </w:r>
        <w:r w:rsidR="008A37A9">
          <w:rPr>
            <w:noProof/>
            <w:webHidden/>
          </w:rPr>
          <w:tab/>
        </w:r>
        <w:r w:rsidR="008A37A9">
          <w:rPr>
            <w:noProof/>
            <w:webHidden/>
          </w:rPr>
          <w:fldChar w:fldCharType="begin"/>
        </w:r>
        <w:r w:rsidR="008A37A9">
          <w:rPr>
            <w:noProof/>
            <w:webHidden/>
          </w:rPr>
          <w:instrText xml:space="preserve"> PAGEREF _Toc133099327 \h </w:instrText>
        </w:r>
        <w:r w:rsidR="008A37A9">
          <w:rPr>
            <w:noProof/>
            <w:webHidden/>
          </w:rPr>
        </w:r>
        <w:r w:rsidR="008A37A9">
          <w:rPr>
            <w:noProof/>
            <w:webHidden/>
          </w:rPr>
          <w:fldChar w:fldCharType="separate"/>
        </w:r>
        <w:r w:rsidR="00206894">
          <w:rPr>
            <w:noProof/>
            <w:webHidden/>
          </w:rPr>
          <w:t>8</w:t>
        </w:r>
        <w:r w:rsidR="008A37A9">
          <w:rPr>
            <w:noProof/>
            <w:webHidden/>
          </w:rPr>
          <w:fldChar w:fldCharType="end"/>
        </w:r>
      </w:hyperlink>
    </w:p>
    <w:p w14:paraId="2A2035B8" w14:textId="2A64FA99"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28" w:history="1">
        <w:r w:rsidR="008A37A9" w:rsidRPr="002B3CFD">
          <w:rPr>
            <w:rStyle w:val="Hyperlink"/>
            <w:noProof/>
          </w:rPr>
          <w:t>2.2.3 Code áp dụng mẫu thiết kế:</w:t>
        </w:r>
        <w:r w:rsidR="008A37A9">
          <w:rPr>
            <w:noProof/>
            <w:webHidden/>
          </w:rPr>
          <w:tab/>
        </w:r>
        <w:r w:rsidR="008A37A9">
          <w:rPr>
            <w:noProof/>
            <w:webHidden/>
          </w:rPr>
          <w:fldChar w:fldCharType="begin"/>
        </w:r>
        <w:r w:rsidR="008A37A9">
          <w:rPr>
            <w:noProof/>
            <w:webHidden/>
          </w:rPr>
          <w:instrText xml:space="preserve"> PAGEREF _Toc133099328 \h </w:instrText>
        </w:r>
        <w:r w:rsidR="008A37A9">
          <w:rPr>
            <w:noProof/>
            <w:webHidden/>
          </w:rPr>
        </w:r>
        <w:r w:rsidR="008A37A9">
          <w:rPr>
            <w:noProof/>
            <w:webHidden/>
          </w:rPr>
          <w:fldChar w:fldCharType="separate"/>
        </w:r>
        <w:r w:rsidR="00206894">
          <w:rPr>
            <w:noProof/>
            <w:webHidden/>
          </w:rPr>
          <w:t>9</w:t>
        </w:r>
        <w:r w:rsidR="008A37A9">
          <w:rPr>
            <w:noProof/>
            <w:webHidden/>
          </w:rPr>
          <w:fldChar w:fldCharType="end"/>
        </w:r>
      </w:hyperlink>
    </w:p>
    <w:p w14:paraId="30B99B2D" w14:textId="21166634"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29" w:history="1">
        <w:r w:rsidR="008A37A9" w:rsidRPr="002B3CFD">
          <w:rPr>
            <w:rStyle w:val="Hyperlink"/>
            <w:noProof/>
          </w:rPr>
          <w:t>2.3 Simple Factory</w:t>
        </w:r>
        <w:r w:rsidR="008A37A9">
          <w:rPr>
            <w:noProof/>
            <w:webHidden/>
          </w:rPr>
          <w:tab/>
        </w:r>
        <w:r w:rsidR="008A37A9">
          <w:rPr>
            <w:noProof/>
            <w:webHidden/>
          </w:rPr>
          <w:fldChar w:fldCharType="begin"/>
        </w:r>
        <w:r w:rsidR="008A37A9">
          <w:rPr>
            <w:noProof/>
            <w:webHidden/>
          </w:rPr>
          <w:instrText xml:space="preserve"> PAGEREF _Toc133099329 \h </w:instrText>
        </w:r>
        <w:r w:rsidR="008A37A9">
          <w:rPr>
            <w:noProof/>
            <w:webHidden/>
          </w:rPr>
        </w:r>
        <w:r w:rsidR="008A37A9">
          <w:rPr>
            <w:noProof/>
            <w:webHidden/>
          </w:rPr>
          <w:fldChar w:fldCharType="separate"/>
        </w:r>
        <w:r w:rsidR="00206894">
          <w:rPr>
            <w:noProof/>
            <w:webHidden/>
          </w:rPr>
          <w:t>14</w:t>
        </w:r>
        <w:r w:rsidR="008A37A9">
          <w:rPr>
            <w:noProof/>
            <w:webHidden/>
          </w:rPr>
          <w:fldChar w:fldCharType="end"/>
        </w:r>
      </w:hyperlink>
    </w:p>
    <w:p w14:paraId="5B82E430" w14:textId="1D27212A"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30" w:history="1">
        <w:r w:rsidR="008A37A9" w:rsidRPr="002B3CFD">
          <w:rPr>
            <w:rStyle w:val="Hyperlink"/>
            <w:noProof/>
          </w:rPr>
          <w:t>2.3.1 Lý do áp dụng</w:t>
        </w:r>
        <w:r w:rsidR="008A37A9">
          <w:rPr>
            <w:noProof/>
            <w:webHidden/>
          </w:rPr>
          <w:tab/>
        </w:r>
        <w:r w:rsidR="008A37A9">
          <w:rPr>
            <w:noProof/>
            <w:webHidden/>
          </w:rPr>
          <w:fldChar w:fldCharType="begin"/>
        </w:r>
        <w:r w:rsidR="008A37A9">
          <w:rPr>
            <w:noProof/>
            <w:webHidden/>
          </w:rPr>
          <w:instrText xml:space="preserve"> PAGEREF _Toc133099330 \h </w:instrText>
        </w:r>
        <w:r w:rsidR="008A37A9">
          <w:rPr>
            <w:noProof/>
            <w:webHidden/>
          </w:rPr>
        </w:r>
        <w:r w:rsidR="008A37A9">
          <w:rPr>
            <w:noProof/>
            <w:webHidden/>
          </w:rPr>
          <w:fldChar w:fldCharType="separate"/>
        </w:r>
        <w:r w:rsidR="00206894">
          <w:rPr>
            <w:noProof/>
            <w:webHidden/>
          </w:rPr>
          <w:t>14</w:t>
        </w:r>
        <w:r w:rsidR="008A37A9">
          <w:rPr>
            <w:noProof/>
            <w:webHidden/>
          </w:rPr>
          <w:fldChar w:fldCharType="end"/>
        </w:r>
      </w:hyperlink>
    </w:p>
    <w:p w14:paraId="4778F348" w14:textId="2A041F85"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31" w:history="1">
        <w:r w:rsidR="008A37A9" w:rsidRPr="002B3CFD">
          <w:rPr>
            <w:rStyle w:val="Hyperlink"/>
            <w:bCs/>
            <w:iCs/>
            <w:noProof/>
          </w:rPr>
          <w:t>2</w:t>
        </w:r>
        <w:r w:rsidR="008A37A9" w:rsidRPr="002B3CFD">
          <w:rPr>
            <w:rStyle w:val="Hyperlink"/>
            <w:bCs/>
            <w:noProof/>
          </w:rPr>
          <w:t>.3.2 Sơ đồ lớp</w:t>
        </w:r>
        <w:r w:rsidR="008A37A9">
          <w:rPr>
            <w:noProof/>
            <w:webHidden/>
          </w:rPr>
          <w:tab/>
        </w:r>
        <w:r w:rsidR="008A37A9">
          <w:rPr>
            <w:noProof/>
            <w:webHidden/>
          </w:rPr>
          <w:fldChar w:fldCharType="begin"/>
        </w:r>
        <w:r w:rsidR="008A37A9">
          <w:rPr>
            <w:noProof/>
            <w:webHidden/>
          </w:rPr>
          <w:instrText xml:space="preserve"> PAGEREF _Toc133099331 \h </w:instrText>
        </w:r>
        <w:r w:rsidR="008A37A9">
          <w:rPr>
            <w:noProof/>
            <w:webHidden/>
          </w:rPr>
        </w:r>
        <w:r w:rsidR="008A37A9">
          <w:rPr>
            <w:noProof/>
            <w:webHidden/>
          </w:rPr>
          <w:fldChar w:fldCharType="separate"/>
        </w:r>
        <w:r w:rsidR="00206894">
          <w:rPr>
            <w:noProof/>
            <w:webHidden/>
          </w:rPr>
          <w:t>14</w:t>
        </w:r>
        <w:r w:rsidR="008A37A9">
          <w:rPr>
            <w:noProof/>
            <w:webHidden/>
          </w:rPr>
          <w:fldChar w:fldCharType="end"/>
        </w:r>
      </w:hyperlink>
    </w:p>
    <w:p w14:paraId="0619F5F0" w14:textId="7BBCA6DC"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32" w:history="1">
        <w:r w:rsidR="008A37A9" w:rsidRPr="002B3CFD">
          <w:rPr>
            <w:rStyle w:val="Hyperlink"/>
            <w:noProof/>
          </w:rPr>
          <w:t>2.3.3 Code áp dụng mẫu thiết kế:</w:t>
        </w:r>
        <w:r w:rsidR="008A37A9">
          <w:rPr>
            <w:noProof/>
            <w:webHidden/>
          </w:rPr>
          <w:tab/>
        </w:r>
        <w:r w:rsidR="008A37A9">
          <w:rPr>
            <w:noProof/>
            <w:webHidden/>
          </w:rPr>
          <w:fldChar w:fldCharType="begin"/>
        </w:r>
        <w:r w:rsidR="008A37A9">
          <w:rPr>
            <w:noProof/>
            <w:webHidden/>
          </w:rPr>
          <w:instrText xml:space="preserve"> PAGEREF _Toc133099332 \h </w:instrText>
        </w:r>
        <w:r w:rsidR="008A37A9">
          <w:rPr>
            <w:noProof/>
            <w:webHidden/>
          </w:rPr>
        </w:r>
        <w:r w:rsidR="008A37A9">
          <w:rPr>
            <w:noProof/>
            <w:webHidden/>
          </w:rPr>
          <w:fldChar w:fldCharType="separate"/>
        </w:r>
        <w:r w:rsidR="00206894">
          <w:rPr>
            <w:noProof/>
            <w:webHidden/>
          </w:rPr>
          <w:t>15</w:t>
        </w:r>
        <w:r w:rsidR="008A37A9">
          <w:rPr>
            <w:noProof/>
            <w:webHidden/>
          </w:rPr>
          <w:fldChar w:fldCharType="end"/>
        </w:r>
      </w:hyperlink>
    </w:p>
    <w:p w14:paraId="2CFCB76E" w14:textId="12332E8D"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33" w:history="1">
        <w:r w:rsidR="008A37A9" w:rsidRPr="002B3CFD">
          <w:rPr>
            <w:rStyle w:val="Hyperlink"/>
            <w:noProof/>
          </w:rPr>
          <w:t>2.4 Abstract Factory</w:t>
        </w:r>
        <w:r w:rsidR="008A37A9">
          <w:rPr>
            <w:noProof/>
            <w:webHidden/>
          </w:rPr>
          <w:tab/>
        </w:r>
        <w:r w:rsidR="008A37A9">
          <w:rPr>
            <w:noProof/>
            <w:webHidden/>
          </w:rPr>
          <w:fldChar w:fldCharType="begin"/>
        </w:r>
        <w:r w:rsidR="008A37A9">
          <w:rPr>
            <w:noProof/>
            <w:webHidden/>
          </w:rPr>
          <w:instrText xml:space="preserve"> PAGEREF _Toc133099333 \h </w:instrText>
        </w:r>
        <w:r w:rsidR="008A37A9">
          <w:rPr>
            <w:noProof/>
            <w:webHidden/>
          </w:rPr>
        </w:r>
        <w:r w:rsidR="008A37A9">
          <w:rPr>
            <w:noProof/>
            <w:webHidden/>
          </w:rPr>
          <w:fldChar w:fldCharType="separate"/>
        </w:r>
        <w:r w:rsidR="00206894">
          <w:rPr>
            <w:noProof/>
            <w:webHidden/>
          </w:rPr>
          <w:t>16</w:t>
        </w:r>
        <w:r w:rsidR="008A37A9">
          <w:rPr>
            <w:noProof/>
            <w:webHidden/>
          </w:rPr>
          <w:fldChar w:fldCharType="end"/>
        </w:r>
      </w:hyperlink>
    </w:p>
    <w:p w14:paraId="7615B61F" w14:textId="634ACCF6"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34" w:history="1">
        <w:r w:rsidR="008A37A9" w:rsidRPr="002B3CFD">
          <w:rPr>
            <w:rStyle w:val="Hyperlink"/>
            <w:noProof/>
          </w:rPr>
          <w:t>2.4.1 Lý do áp dụng</w:t>
        </w:r>
        <w:r w:rsidR="008A37A9">
          <w:rPr>
            <w:noProof/>
            <w:webHidden/>
          </w:rPr>
          <w:tab/>
        </w:r>
        <w:r w:rsidR="008A37A9">
          <w:rPr>
            <w:noProof/>
            <w:webHidden/>
          </w:rPr>
          <w:fldChar w:fldCharType="begin"/>
        </w:r>
        <w:r w:rsidR="008A37A9">
          <w:rPr>
            <w:noProof/>
            <w:webHidden/>
          </w:rPr>
          <w:instrText xml:space="preserve"> PAGEREF _Toc133099334 \h </w:instrText>
        </w:r>
        <w:r w:rsidR="008A37A9">
          <w:rPr>
            <w:noProof/>
            <w:webHidden/>
          </w:rPr>
        </w:r>
        <w:r w:rsidR="008A37A9">
          <w:rPr>
            <w:noProof/>
            <w:webHidden/>
          </w:rPr>
          <w:fldChar w:fldCharType="separate"/>
        </w:r>
        <w:r w:rsidR="00206894">
          <w:rPr>
            <w:noProof/>
            <w:webHidden/>
          </w:rPr>
          <w:t>16</w:t>
        </w:r>
        <w:r w:rsidR="008A37A9">
          <w:rPr>
            <w:noProof/>
            <w:webHidden/>
          </w:rPr>
          <w:fldChar w:fldCharType="end"/>
        </w:r>
      </w:hyperlink>
    </w:p>
    <w:p w14:paraId="39F8C82F" w14:textId="43282172"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35" w:history="1">
        <w:r w:rsidR="008A37A9" w:rsidRPr="002B3CFD">
          <w:rPr>
            <w:rStyle w:val="Hyperlink"/>
            <w:bCs/>
            <w:iCs/>
            <w:noProof/>
          </w:rPr>
          <w:t>2</w:t>
        </w:r>
        <w:r w:rsidR="008A37A9" w:rsidRPr="002B3CFD">
          <w:rPr>
            <w:rStyle w:val="Hyperlink"/>
            <w:bCs/>
            <w:noProof/>
          </w:rPr>
          <w:t>.4.2 Sơ đồ lớp</w:t>
        </w:r>
        <w:r w:rsidR="008A37A9">
          <w:rPr>
            <w:noProof/>
            <w:webHidden/>
          </w:rPr>
          <w:tab/>
        </w:r>
        <w:r w:rsidR="008A37A9">
          <w:rPr>
            <w:noProof/>
            <w:webHidden/>
          </w:rPr>
          <w:fldChar w:fldCharType="begin"/>
        </w:r>
        <w:r w:rsidR="008A37A9">
          <w:rPr>
            <w:noProof/>
            <w:webHidden/>
          </w:rPr>
          <w:instrText xml:space="preserve"> PAGEREF _Toc133099335 \h </w:instrText>
        </w:r>
        <w:r w:rsidR="008A37A9">
          <w:rPr>
            <w:noProof/>
            <w:webHidden/>
          </w:rPr>
        </w:r>
        <w:r w:rsidR="008A37A9">
          <w:rPr>
            <w:noProof/>
            <w:webHidden/>
          </w:rPr>
          <w:fldChar w:fldCharType="separate"/>
        </w:r>
        <w:r w:rsidR="00206894">
          <w:rPr>
            <w:noProof/>
            <w:webHidden/>
          </w:rPr>
          <w:t>16</w:t>
        </w:r>
        <w:r w:rsidR="008A37A9">
          <w:rPr>
            <w:noProof/>
            <w:webHidden/>
          </w:rPr>
          <w:fldChar w:fldCharType="end"/>
        </w:r>
      </w:hyperlink>
    </w:p>
    <w:p w14:paraId="182495E8" w14:textId="6268D319"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36" w:history="1">
        <w:r w:rsidR="008A37A9" w:rsidRPr="002B3CFD">
          <w:rPr>
            <w:rStyle w:val="Hyperlink"/>
            <w:noProof/>
          </w:rPr>
          <w:t>2.4.3 Code áp dụng mẫu thiết kế:</w:t>
        </w:r>
        <w:r w:rsidR="008A37A9">
          <w:rPr>
            <w:noProof/>
            <w:webHidden/>
          </w:rPr>
          <w:tab/>
        </w:r>
        <w:r w:rsidR="008A37A9">
          <w:rPr>
            <w:noProof/>
            <w:webHidden/>
          </w:rPr>
          <w:fldChar w:fldCharType="begin"/>
        </w:r>
        <w:r w:rsidR="008A37A9">
          <w:rPr>
            <w:noProof/>
            <w:webHidden/>
          </w:rPr>
          <w:instrText xml:space="preserve"> PAGEREF _Toc133099336 \h </w:instrText>
        </w:r>
        <w:r w:rsidR="008A37A9">
          <w:rPr>
            <w:noProof/>
            <w:webHidden/>
          </w:rPr>
        </w:r>
        <w:r w:rsidR="008A37A9">
          <w:rPr>
            <w:noProof/>
            <w:webHidden/>
          </w:rPr>
          <w:fldChar w:fldCharType="separate"/>
        </w:r>
        <w:r w:rsidR="00206894">
          <w:rPr>
            <w:noProof/>
            <w:webHidden/>
          </w:rPr>
          <w:t>17</w:t>
        </w:r>
        <w:r w:rsidR="008A37A9">
          <w:rPr>
            <w:noProof/>
            <w:webHidden/>
          </w:rPr>
          <w:fldChar w:fldCharType="end"/>
        </w:r>
      </w:hyperlink>
    </w:p>
    <w:p w14:paraId="4E97AF29" w14:textId="010C16A9"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37" w:history="1">
        <w:r w:rsidR="008A37A9" w:rsidRPr="002B3CFD">
          <w:rPr>
            <w:rStyle w:val="Hyperlink"/>
            <w:noProof/>
          </w:rPr>
          <w:t>2.5 Command Pattern</w:t>
        </w:r>
        <w:r w:rsidR="008A37A9">
          <w:rPr>
            <w:noProof/>
            <w:webHidden/>
          </w:rPr>
          <w:tab/>
        </w:r>
        <w:r w:rsidR="008A37A9">
          <w:rPr>
            <w:noProof/>
            <w:webHidden/>
          </w:rPr>
          <w:fldChar w:fldCharType="begin"/>
        </w:r>
        <w:r w:rsidR="008A37A9">
          <w:rPr>
            <w:noProof/>
            <w:webHidden/>
          </w:rPr>
          <w:instrText xml:space="preserve"> PAGEREF _Toc133099337 \h </w:instrText>
        </w:r>
        <w:r w:rsidR="008A37A9">
          <w:rPr>
            <w:noProof/>
            <w:webHidden/>
          </w:rPr>
        </w:r>
        <w:r w:rsidR="008A37A9">
          <w:rPr>
            <w:noProof/>
            <w:webHidden/>
          </w:rPr>
          <w:fldChar w:fldCharType="separate"/>
        </w:r>
        <w:r w:rsidR="00206894">
          <w:rPr>
            <w:noProof/>
            <w:webHidden/>
          </w:rPr>
          <w:t>19</w:t>
        </w:r>
        <w:r w:rsidR="008A37A9">
          <w:rPr>
            <w:noProof/>
            <w:webHidden/>
          </w:rPr>
          <w:fldChar w:fldCharType="end"/>
        </w:r>
      </w:hyperlink>
    </w:p>
    <w:p w14:paraId="2C27957B" w14:textId="47AE98E3"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38" w:history="1">
        <w:r w:rsidR="008A37A9" w:rsidRPr="002B3CFD">
          <w:rPr>
            <w:rStyle w:val="Hyperlink"/>
            <w:noProof/>
          </w:rPr>
          <w:t>2.5.1 Lý do áp dụng</w:t>
        </w:r>
        <w:r w:rsidR="008A37A9">
          <w:rPr>
            <w:noProof/>
            <w:webHidden/>
          </w:rPr>
          <w:tab/>
        </w:r>
        <w:r w:rsidR="008A37A9">
          <w:rPr>
            <w:noProof/>
            <w:webHidden/>
          </w:rPr>
          <w:fldChar w:fldCharType="begin"/>
        </w:r>
        <w:r w:rsidR="008A37A9">
          <w:rPr>
            <w:noProof/>
            <w:webHidden/>
          </w:rPr>
          <w:instrText xml:space="preserve"> PAGEREF _Toc133099338 \h </w:instrText>
        </w:r>
        <w:r w:rsidR="008A37A9">
          <w:rPr>
            <w:noProof/>
            <w:webHidden/>
          </w:rPr>
        </w:r>
        <w:r w:rsidR="008A37A9">
          <w:rPr>
            <w:noProof/>
            <w:webHidden/>
          </w:rPr>
          <w:fldChar w:fldCharType="separate"/>
        </w:r>
        <w:r w:rsidR="00206894">
          <w:rPr>
            <w:noProof/>
            <w:webHidden/>
          </w:rPr>
          <w:t>19</w:t>
        </w:r>
        <w:r w:rsidR="008A37A9">
          <w:rPr>
            <w:noProof/>
            <w:webHidden/>
          </w:rPr>
          <w:fldChar w:fldCharType="end"/>
        </w:r>
      </w:hyperlink>
    </w:p>
    <w:p w14:paraId="059E6482" w14:textId="095FFD7B"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39" w:history="1">
        <w:r w:rsidR="008A37A9" w:rsidRPr="002B3CFD">
          <w:rPr>
            <w:rStyle w:val="Hyperlink"/>
            <w:bCs/>
            <w:iCs/>
            <w:noProof/>
          </w:rPr>
          <w:t>2</w:t>
        </w:r>
        <w:r w:rsidR="008A37A9" w:rsidRPr="002B3CFD">
          <w:rPr>
            <w:rStyle w:val="Hyperlink"/>
            <w:bCs/>
            <w:noProof/>
          </w:rPr>
          <w:t>.5.2 Sơ đồ lớp</w:t>
        </w:r>
        <w:r w:rsidR="008A37A9">
          <w:rPr>
            <w:noProof/>
            <w:webHidden/>
          </w:rPr>
          <w:tab/>
        </w:r>
        <w:r w:rsidR="008A37A9">
          <w:rPr>
            <w:noProof/>
            <w:webHidden/>
          </w:rPr>
          <w:fldChar w:fldCharType="begin"/>
        </w:r>
        <w:r w:rsidR="008A37A9">
          <w:rPr>
            <w:noProof/>
            <w:webHidden/>
          </w:rPr>
          <w:instrText xml:space="preserve"> PAGEREF _Toc133099339 \h </w:instrText>
        </w:r>
        <w:r w:rsidR="008A37A9">
          <w:rPr>
            <w:noProof/>
            <w:webHidden/>
          </w:rPr>
        </w:r>
        <w:r w:rsidR="008A37A9">
          <w:rPr>
            <w:noProof/>
            <w:webHidden/>
          </w:rPr>
          <w:fldChar w:fldCharType="separate"/>
        </w:r>
        <w:r w:rsidR="00206894">
          <w:rPr>
            <w:noProof/>
            <w:webHidden/>
          </w:rPr>
          <w:t>19</w:t>
        </w:r>
        <w:r w:rsidR="008A37A9">
          <w:rPr>
            <w:noProof/>
            <w:webHidden/>
          </w:rPr>
          <w:fldChar w:fldCharType="end"/>
        </w:r>
      </w:hyperlink>
    </w:p>
    <w:p w14:paraId="28827405" w14:textId="13584144"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40" w:history="1">
        <w:r w:rsidR="008A37A9" w:rsidRPr="002B3CFD">
          <w:rPr>
            <w:rStyle w:val="Hyperlink"/>
            <w:noProof/>
          </w:rPr>
          <w:t>2.5.3 Code áp dụng mẫu thiết kế:</w:t>
        </w:r>
        <w:r w:rsidR="008A37A9">
          <w:rPr>
            <w:noProof/>
            <w:webHidden/>
          </w:rPr>
          <w:tab/>
        </w:r>
        <w:r w:rsidR="008A37A9">
          <w:rPr>
            <w:noProof/>
            <w:webHidden/>
          </w:rPr>
          <w:fldChar w:fldCharType="begin"/>
        </w:r>
        <w:r w:rsidR="008A37A9">
          <w:rPr>
            <w:noProof/>
            <w:webHidden/>
          </w:rPr>
          <w:instrText xml:space="preserve"> PAGEREF _Toc133099340 \h </w:instrText>
        </w:r>
        <w:r w:rsidR="008A37A9">
          <w:rPr>
            <w:noProof/>
            <w:webHidden/>
          </w:rPr>
        </w:r>
        <w:r w:rsidR="008A37A9">
          <w:rPr>
            <w:noProof/>
            <w:webHidden/>
          </w:rPr>
          <w:fldChar w:fldCharType="separate"/>
        </w:r>
        <w:r w:rsidR="00206894">
          <w:rPr>
            <w:noProof/>
            <w:webHidden/>
          </w:rPr>
          <w:t>19</w:t>
        </w:r>
        <w:r w:rsidR="008A37A9">
          <w:rPr>
            <w:noProof/>
            <w:webHidden/>
          </w:rPr>
          <w:fldChar w:fldCharType="end"/>
        </w:r>
      </w:hyperlink>
    </w:p>
    <w:p w14:paraId="2FA99E69" w14:textId="3039AB3D"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41" w:history="1">
        <w:r w:rsidR="008A37A9" w:rsidRPr="002B3CFD">
          <w:rPr>
            <w:rStyle w:val="Hyperlink"/>
            <w:noProof/>
          </w:rPr>
          <w:t>2.6 Template Method</w:t>
        </w:r>
        <w:r w:rsidR="008A37A9">
          <w:rPr>
            <w:noProof/>
            <w:webHidden/>
          </w:rPr>
          <w:tab/>
        </w:r>
        <w:r w:rsidR="008A37A9">
          <w:rPr>
            <w:noProof/>
            <w:webHidden/>
          </w:rPr>
          <w:fldChar w:fldCharType="begin"/>
        </w:r>
        <w:r w:rsidR="008A37A9">
          <w:rPr>
            <w:noProof/>
            <w:webHidden/>
          </w:rPr>
          <w:instrText xml:space="preserve"> PAGEREF _Toc133099341 \h </w:instrText>
        </w:r>
        <w:r w:rsidR="008A37A9">
          <w:rPr>
            <w:noProof/>
            <w:webHidden/>
          </w:rPr>
        </w:r>
        <w:r w:rsidR="008A37A9">
          <w:rPr>
            <w:noProof/>
            <w:webHidden/>
          </w:rPr>
          <w:fldChar w:fldCharType="separate"/>
        </w:r>
        <w:r w:rsidR="00206894">
          <w:rPr>
            <w:noProof/>
            <w:webHidden/>
          </w:rPr>
          <w:t>20</w:t>
        </w:r>
        <w:r w:rsidR="008A37A9">
          <w:rPr>
            <w:noProof/>
            <w:webHidden/>
          </w:rPr>
          <w:fldChar w:fldCharType="end"/>
        </w:r>
      </w:hyperlink>
    </w:p>
    <w:p w14:paraId="192EFDA2" w14:textId="36C96E46"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42" w:history="1">
        <w:r w:rsidR="008A37A9" w:rsidRPr="002B3CFD">
          <w:rPr>
            <w:rStyle w:val="Hyperlink"/>
            <w:noProof/>
          </w:rPr>
          <w:t>2.6.1 Lý do áp dụng</w:t>
        </w:r>
        <w:r w:rsidR="008A37A9">
          <w:rPr>
            <w:noProof/>
            <w:webHidden/>
          </w:rPr>
          <w:tab/>
        </w:r>
        <w:r w:rsidR="008A37A9">
          <w:rPr>
            <w:noProof/>
            <w:webHidden/>
          </w:rPr>
          <w:fldChar w:fldCharType="begin"/>
        </w:r>
        <w:r w:rsidR="008A37A9">
          <w:rPr>
            <w:noProof/>
            <w:webHidden/>
          </w:rPr>
          <w:instrText xml:space="preserve"> PAGEREF _Toc133099342 \h </w:instrText>
        </w:r>
        <w:r w:rsidR="008A37A9">
          <w:rPr>
            <w:noProof/>
            <w:webHidden/>
          </w:rPr>
        </w:r>
        <w:r w:rsidR="008A37A9">
          <w:rPr>
            <w:noProof/>
            <w:webHidden/>
          </w:rPr>
          <w:fldChar w:fldCharType="separate"/>
        </w:r>
        <w:r w:rsidR="00206894">
          <w:rPr>
            <w:noProof/>
            <w:webHidden/>
          </w:rPr>
          <w:t>20</w:t>
        </w:r>
        <w:r w:rsidR="008A37A9">
          <w:rPr>
            <w:noProof/>
            <w:webHidden/>
          </w:rPr>
          <w:fldChar w:fldCharType="end"/>
        </w:r>
      </w:hyperlink>
    </w:p>
    <w:p w14:paraId="3AC50160" w14:textId="34FBCBB3"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43" w:history="1">
        <w:r w:rsidR="008A37A9" w:rsidRPr="002B3CFD">
          <w:rPr>
            <w:rStyle w:val="Hyperlink"/>
            <w:bCs/>
            <w:iCs/>
            <w:noProof/>
          </w:rPr>
          <w:t>2</w:t>
        </w:r>
        <w:r w:rsidR="008A37A9" w:rsidRPr="002B3CFD">
          <w:rPr>
            <w:rStyle w:val="Hyperlink"/>
            <w:bCs/>
            <w:noProof/>
          </w:rPr>
          <w:t>.6.2 Sơ đồ lớp</w:t>
        </w:r>
        <w:r w:rsidR="008A37A9">
          <w:rPr>
            <w:noProof/>
            <w:webHidden/>
          </w:rPr>
          <w:tab/>
        </w:r>
        <w:r w:rsidR="008A37A9">
          <w:rPr>
            <w:noProof/>
            <w:webHidden/>
          </w:rPr>
          <w:fldChar w:fldCharType="begin"/>
        </w:r>
        <w:r w:rsidR="008A37A9">
          <w:rPr>
            <w:noProof/>
            <w:webHidden/>
          </w:rPr>
          <w:instrText xml:space="preserve"> PAGEREF _Toc133099343 \h </w:instrText>
        </w:r>
        <w:r w:rsidR="008A37A9">
          <w:rPr>
            <w:noProof/>
            <w:webHidden/>
          </w:rPr>
        </w:r>
        <w:r w:rsidR="008A37A9">
          <w:rPr>
            <w:noProof/>
            <w:webHidden/>
          </w:rPr>
          <w:fldChar w:fldCharType="separate"/>
        </w:r>
        <w:r w:rsidR="00206894">
          <w:rPr>
            <w:noProof/>
            <w:webHidden/>
          </w:rPr>
          <w:t>20</w:t>
        </w:r>
        <w:r w:rsidR="008A37A9">
          <w:rPr>
            <w:noProof/>
            <w:webHidden/>
          </w:rPr>
          <w:fldChar w:fldCharType="end"/>
        </w:r>
      </w:hyperlink>
    </w:p>
    <w:p w14:paraId="32D28B54" w14:textId="4B6F8656"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44" w:history="1">
        <w:r w:rsidR="008A37A9" w:rsidRPr="002B3CFD">
          <w:rPr>
            <w:rStyle w:val="Hyperlink"/>
            <w:noProof/>
          </w:rPr>
          <w:t>2.6.3 Code áp dụng mẫu thiết kế:</w:t>
        </w:r>
        <w:r w:rsidR="008A37A9">
          <w:rPr>
            <w:noProof/>
            <w:webHidden/>
          </w:rPr>
          <w:tab/>
        </w:r>
        <w:r w:rsidR="008A37A9">
          <w:rPr>
            <w:noProof/>
            <w:webHidden/>
          </w:rPr>
          <w:fldChar w:fldCharType="begin"/>
        </w:r>
        <w:r w:rsidR="008A37A9">
          <w:rPr>
            <w:noProof/>
            <w:webHidden/>
          </w:rPr>
          <w:instrText xml:space="preserve"> PAGEREF _Toc133099344 \h </w:instrText>
        </w:r>
        <w:r w:rsidR="008A37A9">
          <w:rPr>
            <w:noProof/>
            <w:webHidden/>
          </w:rPr>
        </w:r>
        <w:r w:rsidR="008A37A9">
          <w:rPr>
            <w:noProof/>
            <w:webHidden/>
          </w:rPr>
          <w:fldChar w:fldCharType="separate"/>
        </w:r>
        <w:r w:rsidR="00206894">
          <w:rPr>
            <w:noProof/>
            <w:webHidden/>
          </w:rPr>
          <w:t>21</w:t>
        </w:r>
        <w:r w:rsidR="008A37A9">
          <w:rPr>
            <w:noProof/>
            <w:webHidden/>
          </w:rPr>
          <w:fldChar w:fldCharType="end"/>
        </w:r>
      </w:hyperlink>
    </w:p>
    <w:p w14:paraId="5237EBFB" w14:textId="4E3E0A16"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45" w:history="1">
        <w:r w:rsidR="008A37A9" w:rsidRPr="002B3CFD">
          <w:rPr>
            <w:rStyle w:val="Hyperlink"/>
            <w:noProof/>
          </w:rPr>
          <w:t>2.7 Observer Pattern</w:t>
        </w:r>
        <w:r w:rsidR="008A37A9">
          <w:rPr>
            <w:noProof/>
            <w:webHidden/>
          </w:rPr>
          <w:tab/>
        </w:r>
        <w:r w:rsidR="008A37A9">
          <w:rPr>
            <w:noProof/>
            <w:webHidden/>
          </w:rPr>
          <w:fldChar w:fldCharType="begin"/>
        </w:r>
        <w:r w:rsidR="008A37A9">
          <w:rPr>
            <w:noProof/>
            <w:webHidden/>
          </w:rPr>
          <w:instrText xml:space="preserve"> PAGEREF _Toc133099345 \h </w:instrText>
        </w:r>
        <w:r w:rsidR="008A37A9">
          <w:rPr>
            <w:noProof/>
            <w:webHidden/>
          </w:rPr>
        </w:r>
        <w:r w:rsidR="008A37A9">
          <w:rPr>
            <w:noProof/>
            <w:webHidden/>
          </w:rPr>
          <w:fldChar w:fldCharType="separate"/>
        </w:r>
        <w:r w:rsidR="00206894">
          <w:rPr>
            <w:noProof/>
            <w:webHidden/>
          </w:rPr>
          <w:t>22</w:t>
        </w:r>
        <w:r w:rsidR="008A37A9">
          <w:rPr>
            <w:noProof/>
            <w:webHidden/>
          </w:rPr>
          <w:fldChar w:fldCharType="end"/>
        </w:r>
      </w:hyperlink>
    </w:p>
    <w:p w14:paraId="4664ED8D" w14:textId="0A0FCBFE"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46" w:history="1">
        <w:r w:rsidR="008A37A9" w:rsidRPr="002B3CFD">
          <w:rPr>
            <w:rStyle w:val="Hyperlink"/>
            <w:noProof/>
          </w:rPr>
          <w:t>2.7.1 Lý do áp dụng</w:t>
        </w:r>
        <w:r w:rsidR="008A37A9">
          <w:rPr>
            <w:noProof/>
            <w:webHidden/>
          </w:rPr>
          <w:tab/>
        </w:r>
        <w:r w:rsidR="008A37A9">
          <w:rPr>
            <w:noProof/>
            <w:webHidden/>
          </w:rPr>
          <w:fldChar w:fldCharType="begin"/>
        </w:r>
        <w:r w:rsidR="008A37A9">
          <w:rPr>
            <w:noProof/>
            <w:webHidden/>
          </w:rPr>
          <w:instrText xml:space="preserve"> PAGEREF _Toc133099346 \h </w:instrText>
        </w:r>
        <w:r w:rsidR="008A37A9">
          <w:rPr>
            <w:noProof/>
            <w:webHidden/>
          </w:rPr>
        </w:r>
        <w:r w:rsidR="008A37A9">
          <w:rPr>
            <w:noProof/>
            <w:webHidden/>
          </w:rPr>
          <w:fldChar w:fldCharType="separate"/>
        </w:r>
        <w:r w:rsidR="00206894">
          <w:rPr>
            <w:noProof/>
            <w:webHidden/>
          </w:rPr>
          <w:t>22</w:t>
        </w:r>
        <w:r w:rsidR="008A37A9">
          <w:rPr>
            <w:noProof/>
            <w:webHidden/>
          </w:rPr>
          <w:fldChar w:fldCharType="end"/>
        </w:r>
      </w:hyperlink>
    </w:p>
    <w:p w14:paraId="28FA0D3F" w14:textId="07F786C4"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47" w:history="1">
        <w:r w:rsidR="008A37A9" w:rsidRPr="002B3CFD">
          <w:rPr>
            <w:rStyle w:val="Hyperlink"/>
            <w:bCs/>
            <w:iCs/>
            <w:noProof/>
          </w:rPr>
          <w:t>2</w:t>
        </w:r>
        <w:r w:rsidR="008A37A9" w:rsidRPr="002B3CFD">
          <w:rPr>
            <w:rStyle w:val="Hyperlink"/>
            <w:bCs/>
            <w:noProof/>
          </w:rPr>
          <w:t>.7.2 Sơ đồ lớp</w:t>
        </w:r>
        <w:r w:rsidR="008A37A9">
          <w:rPr>
            <w:noProof/>
            <w:webHidden/>
          </w:rPr>
          <w:tab/>
        </w:r>
        <w:r w:rsidR="008A37A9">
          <w:rPr>
            <w:noProof/>
            <w:webHidden/>
          </w:rPr>
          <w:fldChar w:fldCharType="begin"/>
        </w:r>
        <w:r w:rsidR="008A37A9">
          <w:rPr>
            <w:noProof/>
            <w:webHidden/>
          </w:rPr>
          <w:instrText xml:space="preserve"> PAGEREF _Toc133099347 \h </w:instrText>
        </w:r>
        <w:r w:rsidR="008A37A9">
          <w:rPr>
            <w:noProof/>
            <w:webHidden/>
          </w:rPr>
        </w:r>
        <w:r w:rsidR="008A37A9">
          <w:rPr>
            <w:noProof/>
            <w:webHidden/>
          </w:rPr>
          <w:fldChar w:fldCharType="separate"/>
        </w:r>
        <w:r w:rsidR="00206894">
          <w:rPr>
            <w:noProof/>
            <w:webHidden/>
          </w:rPr>
          <w:t>22</w:t>
        </w:r>
        <w:r w:rsidR="008A37A9">
          <w:rPr>
            <w:noProof/>
            <w:webHidden/>
          </w:rPr>
          <w:fldChar w:fldCharType="end"/>
        </w:r>
      </w:hyperlink>
    </w:p>
    <w:p w14:paraId="1BDAE741" w14:textId="2FBB17E5"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48" w:history="1">
        <w:r w:rsidR="008A37A9" w:rsidRPr="002B3CFD">
          <w:rPr>
            <w:rStyle w:val="Hyperlink"/>
            <w:noProof/>
          </w:rPr>
          <w:t>2.7.3 Code áp dụng mẫu thiết kế:</w:t>
        </w:r>
        <w:r w:rsidR="008A37A9">
          <w:rPr>
            <w:noProof/>
            <w:webHidden/>
          </w:rPr>
          <w:tab/>
        </w:r>
        <w:r w:rsidR="008A37A9">
          <w:rPr>
            <w:noProof/>
            <w:webHidden/>
          </w:rPr>
          <w:fldChar w:fldCharType="begin"/>
        </w:r>
        <w:r w:rsidR="008A37A9">
          <w:rPr>
            <w:noProof/>
            <w:webHidden/>
          </w:rPr>
          <w:instrText xml:space="preserve"> PAGEREF _Toc133099348 \h </w:instrText>
        </w:r>
        <w:r w:rsidR="008A37A9">
          <w:rPr>
            <w:noProof/>
            <w:webHidden/>
          </w:rPr>
        </w:r>
        <w:r w:rsidR="008A37A9">
          <w:rPr>
            <w:noProof/>
            <w:webHidden/>
          </w:rPr>
          <w:fldChar w:fldCharType="separate"/>
        </w:r>
        <w:r w:rsidR="00206894">
          <w:rPr>
            <w:noProof/>
            <w:webHidden/>
          </w:rPr>
          <w:t>23</w:t>
        </w:r>
        <w:r w:rsidR="008A37A9">
          <w:rPr>
            <w:noProof/>
            <w:webHidden/>
          </w:rPr>
          <w:fldChar w:fldCharType="end"/>
        </w:r>
      </w:hyperlink>
    </w:p>
    <w:p w14:paraId="37E67963" w14:textId="3D2DE131"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49" w:history="1">
        <w:r w:rsidR="008A37A9" w:rsidRPr="002B3CFD">
          <w:rPr>
            <w:rStyle w:val="Hyperlink"/>
            <w:noProof/>
          </w:rPr>
          <w:t>2.8 Decorator Pattern</w:t>
        </w:r>
        <w:r w:rsidR="008A37A9">
          <w:rPr>
            <w:noProof/>
            <w:webHidden/>
          </w:rPr>
          <w:tab/>
        </w:r>
        <w:r w:rsidR="008A37A9">
          <w:rPr>
            <w:noProof/>
            <w:webHidden/>
          </w:rPr>
          <w:fldChar w:fldCharType="begin"/>
        </w:r>
        <w:r w:rsidR="008A37A9">
          <w:rPr>
            <w:noProof/>
            <w:webHidden/>
          </w:rPr>
          <w:instrText xml:space="preserve"> PAGEREF _Toc133099349 \h </w:instrText>
        </w:r>
        <w:r w:rsidR="008A37A9">
          <w:rPr>
            <w:noProof/>
            <w:webHidden/>
          </w:rPr>
        </w:r>
        <w:r w:rsidR="008A37A9">
          <w:rPr>
            <w:noProof/>
            <w:webHidden/>
          </w:rPr>
          <w:fldChar w:fldCharType="separate"/>
        </w:r>
        <w:r w:rsidR="00206894">
          <w:rPr>
            <w:noProof/>
            <w:webHidden/>
          </w:rPr>
          <w:t>25</w:t>
        </w:r>
        <w:r w:rsidR="008A37A9">
          <w:rPr>
            <w:noProof/>
            <w:webHidden/>
          </w:rPr>
          <w:fldChar w:fldCharType="end"/>
        </w:r>
      </w:hyperlink>
    </w:p>
    <w:p w14:paraId="1FCB9D77" w14:textId="389EB2D8"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50" w:history="1">
        <w:r w:rsidR="008A37A9" w:rsidRPr="002B3CFD">
          <w:rPr>
            <w:rStyle w:val="Hyperlink"/>
            <w:noProof/>
          </w:rPr>
          <w:t>2.8.1 Lý do áp dụng</w:t>
        </w:r>
        <w:r w:rsidR="008A37A9">
          <w:rPr>
            <w:noProof/>
            <w:webHidden/>
          </w:rPr>
          <w:tab/>
        </w:r>
        <w:r w:rsidR="008A37A9">
          <w:rPr>
            <w:noProof/>
            <w:webHidden/>
          </w:rPr>
          <w:fldChar w:fldCharType="begin"/>
        </w:r>
        <w:r w:rsidR="008A37A9">
          <w:rPr>
            <w:noProof/>
            <w:webHidden/>
          </w:rPr>
          <w:instrText xml:space="preserve"> PAGEREF _Toc133099350 \h </w:instrText>
        </w:r>
        <w:r w:rsidR="008A37A9">
          <w:rPr>
            <w:noProof/>
            <w:webHidden/>
          </w:rPr>
        </w:r>
        <w:r w:rsidR="008A37A9">
          <w:rPr>
            <w:noProof/>
            <w:webHidden/>
          </w:rPr>
          <w:fldChar w:fldCharType="separate"/>
        </w:r>
        <w:r w:rsidR="00206894">
          <w:rPr>
            <w:noProof/>
            <w:webHidden/>
          </w:rPr>
          <w:t>25</w:t>
        </w:r>
        <w:r w:rsidR="008A37A9">
          <w:rPr>
            <w:noProof/>
            <w:webHidden/>
          </w:rPr>
          <w:fldChar w:fldCharType="end"/>
        </w:r>
      </w:hyperlink>
    </w:p>
    <w:p w14:paraId="6164912E" w14:textId="1CE261FC"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51" w:history="1">
        <w:r w:rsidR="008A37A9" w:rsidRPr="002B3CFD">
          <w:rPr>
            <w:rStyle w:val="Hyperlink"/>
            <w:bCs/>
            <w:iCs/>
            <w:noProof/>
          </w:rPr>
          <w:t>2</w:t>
        </w:r>
        <w:r w:rsidR="008A37A9" w:rsidRPr="002B3CFD">
          <w:rPr>
            <w:rStyle w:val="Hyperlink"/>
            <w:bCs/>
            <w:noProof/>
          </w:rPr>
          <w:t>.8.2 Sơ đồ lớp</w:t>
        </w:r>
        <w:r w:rsidR="008A37A9">
          <w:rPr>
            <w:noProof/>
            <w:webHidden/>
          </w:rPr>
          <w:tab/>
        </w:r>
        <w:r w:rsidR="008A37A9">
          <w:rPr>
            <w:noProof/>
            <w:webHidden/>
          </w:rPr>
          <w:fldChar w:fldCharType="begin"/>
        </w:r>
        <w:r w:rsidR="008A37A9">
          <w:rPr>
            <w:noProof/>
            <w:webHidden/>
          </w:rPr>
          <w:instrText xml:space="preserve"> PAGEREF _Toc133099351 \h </w:instrText>
        </w:r>
        <w:r w:rsidR="008A37A9">
          <w:rPr>
            <w:noProof/>
            <w:webHidden/>
          </w:rPr>
        </w:r>
        <w:r w:rsidR="008A37A9">
          <w:rPr>
            <w:noProof/>
            <w:webHidden/>
          </w:rPr>
          <w:fldChar w:fldCharType="separate"/>
        </w:r>
        <w:r w:rsidR="00206894">
          <w:rPr>
            <w:noProof/>
            <w:webHidden/>
          </w:rPr>
          <w:t>25</w:t>
        </w:r>
        <w:r w:rsidR="008A37A9">
          <w:rPr>
            <w:noProof/>
            <w:webHidden/>
          </w:rPr>
          <w:fldChar w:fldCharType="end"/>
        </w:r>
      </w:hyperlink>
    </w:p>
    <w:p w14:paraId="6A227F54" w14:textId="2C3C4FC1"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52" w:history="1">
        <w:r w:rsidR="008A37A9" w:rsidRPr="002B3CFD">
          <w:rPr>
            <w:rStyle w:val="Hyperlink"/>
            <w:noProof/>
          </w:rPr>
          <w:t>2.8.3 Code áp dụng mẫu thiết kế:</w:t>
        </w:r>
        <w:r w:rsidR="008A37A9">
          <w:rPr>
            <w:noProof/>
            <w:webHidden/>
          </w:rPr>
          <w:tab/>
        </w:r>
        <w:r w:rsidR="008A37A9">
          <w:rPr>
            <w:noProof/>
            <w:webHidden/>
          </w:rPr>
          <w:fldChar w:fldCharType="begin"/>
        </w:r>
        <w:r w:rsidR="008A37A9">
          <w:rPr>
            <w:noProof/>
            <w:webHidden/>
          </w:rPr>
          <w:instrText xml:space="preserve"> PAGEREF _Toc133099352 \h </w:instrText>
        </w:r>
        <w:r w:rsidR="008A37A9">
          <w:rPr>
            <w:noProof/>
            <w:webHidden/>
          </w:rPr>
        </w:r>
        <w:r w:rsidR="008A37A9">
          <w:rPr>
            <w:noProof/>
            <w:webHidden/>
          </w:rPr>
          <w:fldChar w:fldCharType="separate"/>
        </w:r>
        <w:r w:rsidR="00206894">
          <w:rPr>
            <w:noProof/>
            <w:webHidden/>
          </w:rPr>
          <w:t>25</w:t>
        </w:r>
        <w:r w:rsidR="008A37A9">
          <w:rPr>
            <w:noProof/>
            <w:webHidden/>
          </w:rPr>
          <w:fldChar w:fldCharType="end"/>
        </w:r>
      </w:hyperlink>
    </w:p>
    <w:p w14:paraId="487BAFC1" w14:textId="5B9744DC"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53" w:history="1">
        <w:r w:rsidR="008A37A9" w:rsidRPr="002B3CFD">
          <w:rPr>
            <w:rStyle w:val="Hyperlink"/>
            <w:noProof/>
          </w:rPr>
          <w:t>2.9 MVC Pattern</w:t>
        </w:r>
        <w:r w:rsidR="008A37A9">
          <w:rPr>
            <w:noProof/>
            <w:webHidden/>
          </w:rPr>
          <w:tab/>
        </w:r>
        <w:r w:rsidR="008A37A9">
          <w:rPr>
            <w:noProof/>
            <w:webHidden/>
          </w:rPr>
          <w:fldChar w:fldCharType="begin"/>
        </w:r>
        <w:r w:rsidR="008A37A9">
          <w:rPr>
            <w:noProof/>
            <w:webHidden/>
          </w:rPr>
          <w:instrText xml:space="preserve"> PAGEREF _Toc133099353 \h </w:instrText>
        </w:r>
        <w:r w:rsidR="008A37A9">
          <w:rPr>
            <w:noProof/>
            <w:webHidden/>
          </w:rPr>
        </w:r>
        <w:r w:rsidR="008A37A9">
          <w:rPr>
            <w:noProof/>
            <w:webHidden/>
          </w:rPr>
          <w:fldChar w:fldCharType="separate"/>
        </w:r>
        <w:r w:rsidR="00206894">
          <w:rPr>
            <w:noProof/>
            <w:webHidden/>
          </w:rPr>
          <w:t>28</w:t>
        </w:r>
        <w:r w:rsidR="008A37A9">
          <w:rPr>
            <w:noProof/>
            <w:webHidden/>
          </w:rPr>
          <w:fldChar w:fldCharType="end"/>
        </w:r>
      </w:hyperlink>
    </w:p>
    <w:p w14:paraId="4C124AB7" w14:textId="1CB325A8"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54" w:history="1">
        <w:r w:rsidR="008A37A9" w:rsidRPr="002B3CFD">
          <w:rPr>
            <w:rStyle w:val="Hyperlink"/>
            <w:noProof/>
          </w:rPr>
          <w:t>2.9.1 Lý do áp dụng</w:t>
        </w:r>
        <w:r w:rsidR="008A37A9">
          <w:rPr>
            <w:noProof/>
            <w:webHidden/>
          </w:rPr>
          <w:tab/>
        </w:r>
        <w:r w:rsidR="008A37A9">
          <w:rPr>
            <w:noProof/>
            <w:webHidden/>
          </w:rPr>
          <w:fldChar w:fldCharType="begin"/>
        </w:r>
        <w:r w:rsidR="008A37A9">
          <w:rPr>
            <w:noProof/>
            <w:webHidden/>
          </w:rPr>
          <w:instrText xml:space="preserve"> PAGEREF _Toc133099354 \h </w:instrText>
        </w:r>
        <w:r w:rsidR="008A37A9">
          <w:rPr>
            <w:noProof/>
            <w:webHidden/>
          </w:rPr>
        </w:r>
        <w:r w:rsidR="008A37A9">
          <w:rPr>
            <w:noProof/>
            <w:webHidden/>
          </w:rPr>
          <w:fldChar w:fldCharType="separate"/>
        </w:r>
        <w:r w:rsidR="00206894">
          <w:rPr>
            <w:noProof/>
            <w:webHidden/>
          </w:rPr>
          <w:t>28</w:t>
        </w:r>
        <w:r w:rsidR="008A37A9">
          <w:rPr>
            <w:noProof/>
            <w:webHidden/>
          </w:rPr>
          <w:fldChar w:fldCharType="end"/>
        </w:r>
      </w:hyperlink>
    </w:p>
    <w:p w14:paraId="74C932E2" w14:textId="01E722AE"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55" w:history="1">
        <w:r w:rsidR="008A37A9" w:rsidRPr="002B3CFD">
          <w:rPr>
            <w:rStyle w:val="Hyperlink"/>
            <w:bCs/>
            <w:iCs/>
            <w:noProof/>
          </w:rPr>
          <w:t>2</w:t>
        </w:r>
        <w:r w:rsidR="008A37A9" w:rsidRPr="002B3CFD">
          <w:rPr>
            <w:rStyle w:val="Hyperlink"/>
            <w:bCs/>
            <w:noProof/>
          </w:rPr>
          <w:t>.9.2 Sơ đồ lớp</w:t>
        </w:r>
        <w:r w:rsidR="008A37A9">
          <w:rPr>
            <w:noProof/>
            <w:webHidden/>
          </w:rPr>
          <w:tab/>
        </w:r>
        <w:r w:rsidR="008A37A9">
          <w:rPr>
            <w:noProof/>
            <w:webHidden/>
          </w:rPr>
          <w:fldChar w:fldCharType="begin"/>
        </w:r>
        <w:r w:rsidR="008A37A9">
          <w:rPr>
            <w:noProof/>
            <w:webHidden/>
          </w:rPr>
          <w:instrText xml:space="preserve"> PAGEREF _Toc133099355 \h </w:instrText>
        </w:r>
        <w:r w:rsidR="008A37A9">
          <w:rPr>
            <w:noProof/>
            <w:webHidden/>
          </w:rPr>
        </w:r>
        <w:r w:rsidR="008A37A9">
          <w:rPr>
            <w:noProof/>
            <w:webHidden/>
          </w:rPr>
          <w:fldChar w:fldCharType="separate"/>
        </w:r>
        <w:r w:rsidR="00206894">
          <w:rPr>
            <w:noProof/>
            <w:webHidden/>
          </w:rPr>
          <w:t>28</w:t>
        </w:r>
        <w:r w:rsidR="008A37A9">
          <w:rPr>
            <w:noProof/>
            <w:webHidden/>
          </w:rPr>
          <w:fldChar w:fldCharType="end"/>
        </w:r>
      </w:hyperlink>
    </w:p>
    <w:p w14:paraId="65B1F139" w14:textId="3AE429B9"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56" w:history="1">
        <w:r w:rsidR="008A37A9" w:rsidRPr="002B3CFD">
          <w:rPr>
            <w:rStyle w:val="Hyperlink"/>
            <w:noProof/>
          </w:rPr>
          <w:t>2.9.3 Code áp dụng mẫu thiết kế:</w:t>
        </w:r>
        <w:r w:rsidR="008A37A9">
          <w:rPr>
            <w:noProof/>
            <w:webHidden/>
          </w:rPr>
          <w:tab/>
        </w:r>
        <w:r w:rsidR="008A37A9">
          <w:rPr>
            <w:noProof/>
            <w:webHidden/>
          </w:rPr>
          <w:fldChar w:fldCharType="begin"/>
        </w:r>
        <w:r w:rsidR="008A37A9">
          <w:rPr>
            <w:noProof/>
            <w:webHidden/>
          </w:rPr>
          <w:instrText xml:space="preserve"> PAGEREF _Toc133099356 \h </w:instrText>
        </w:r>
        <w:r w:rsidR="008A37A9">
          <w:rPr>
            <w:noProof/>
            <w:webHidden/>
          </w:rPr>
        </w:r>
        <w:r w:rsidR="008A37A9">
          <w:rPr>
            <w:noProof/>
            <w:webHidden/>
          </w:rPr>
          <w:fldChar w:fldCharType="separate"/>
        </w:r>
        <w:r w:rsidR="00206894">
          <w:rPr>
            <w:noProof/>
            <w:webHidden/>
          </w:rPr>
          <w:t>29</w:t>
        </w:r>
        <w:r w:rsidR="008A37A9">
          <w:rPr>
            <w:noProof/>
            <w:webHidden/>
          </w:rPr>
          <w:fldChar w:fldCharType="end"/>
        </w:r>
      </w:hyperlink>
    </w:p>
    <w:p w14:paraId="768011E9" w14:textId="453AF3B4" w:rsidR="008A37A9" w:rsidRDefault="00CC351E">
      <w:pPr>
        <w:pStyle w:val="TOC2"/>
        <w:tabs>
          <w:tab w:val="right" w:leader="dot" w:pos="9111"/>
        </w:tabs>
        <w:rPr>
          <w:rFonts w:asciiTheme="minorHAnsi" w:eastAsiaTheme="minorEastAsia" w:hAnsiTheme="minorHAnsi" w:cstheme="minorBidi"/>
          <w:noProof/>
          <w:sz w:val="22"/>
          <w:szCs w:val="22"/>
        </w:rPr>
      </w:pPr>
      <w:hyperlink w:anchor="_Toc133099357" w:history="1">
        <w:r w:rsidR="008A37A9" w:rsidRPr="002B3CFD">
          <w:rPr>
            <w:rStyle w:val="Hyperlink"/>
            <w:noProof/>
          </w:rPr>
          <w:t>2.10 Proxy pattern</w:t>
        </w:r>
        <w:r w:rsidR="008A37A9">
          <w:rPr>
            <w:noProof/>
            <w:webHidden/>
          </w:rPr>
          <w:tab/>
        </w:r>
        <w:r w:rsidR="008A37A9">
          <w:rPr>
            <w:noProof/>
            <w:webHidden/>
          </w:rPr>
          <w:fldChar w:fldCharType="begin"/>
        </w:r>
        <w:r w:rsidR="008A37A9">
          <w:rPr>
            <w:noProof/>
            <w:webHidden/>
          </w:rPr>
          <w:instrText xml:space="preserve"> PAGEREF _Toc133099357 \h </w:instrText>
        </w:r>
        <w:r w:rsidR="008A37A9">
          <w:rPr>
            <w:noProof/>
            <w:webHidden/>
          </w:rPr>
        </w:r>
        <w:r w:rsidR="008A37A9">
          <w:rPr>
            <w:noProof/>
            <w:webHidden/>
          </w:rPr>
          <w:fldChar w:fldCharType="separate"/>
        </w:r>
        <w:r w:rsidR="00206894">
          <w:rPr>
            <w:noProof/>
            <w:webHidden/>
          </w:rPr>
          <w:t>30</w:t>
        </w:r>
        <w:r w:rsidR="008A37A9">
          <w:rPr>
            <w:noProof/>
            <w:webHidden/>
          </w:rPr>
          <w:fldChar w:fldCharType="end"/>
        </w:r>
      </w:hyperlink>
    </w:p>
    <w:p w14:paraId="2A3C21AA" w14:textId="0FDF977D"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58" w:history="1">
        <w:r w:rsidR="008A37A9" w:rsidRPr="002B3CFD">
          <w:rPr>
            <w:rStyle w:val="Hyperlink"/>
            <w:noProof/>
          </w:rPr>
          <w:t>2.10.1 Lý do áp dụng</w:t>
        </w:r>
        <w:r w:rsidR="008A37A9">
          <w:rPr>
            <w:noProof/>
            <w:webHidden/>
          </w:rPr>
          <w:tab/>
        </w:r>
        <w:r w:rsidR="008A37A9">
          <w:rPr>
            <w:noProof/>
            <w:webHidden/>
          </w:rPr>
          <w:fldChar w:fldCharType="begin"/>
        </w:r>
        <w:r w:rsidR="008A37A9">
          <w:rPr>
            <w:noProof/>
            <w:webHidden/>
          </w:rPr>
          <w:instrText xml:space="preserve"> PAGEREF _Toc133099358 \h </w:instrText>
        </w:r>
        <w:r w:rsidR="008A37A9">
          <w:rPr>
            <w:noProof/>
            <w:webHidden/>
          </w:rPr>
        </w:r>
        <w:r w:rsidR="008A37A9">
          <w:rPr>
            <w:noProof/>
            <w:webHidden/>
          </w:rPr>
          <w:fldChar w:fldCharType="separate"/>
        </w:r>
        <w:r w:rsidR="00206894">
          <w:rPr>
            <w:noProof/>
            <w:webHidden/>
          </w:rPr>
          <w:t>30</w:t>
        </w:r>
        <w:r w:rsidR="008A37A9">
          <w:rPr>
            <w:noProof/>
            <w:webHidden/>
          </w:rPr>
          <w:fldChar w:fldCharType="end"/>
        </w:r>
      </w:hyperlink>
    </w:p>
    <w:p w14:paraId="5FE440B6" w14:textId="51D9A7EE"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59" w:history="1">
        <w:r w:rsidR="008A37A9" w:rsidRPr="002B3CFD">
          <w:rPr>
            <w:rStyle w:val="Hyperlink"/>
            <w:bCs/>
            <w:iCs/>
            <w:noProof/>
          </w:rPr>
          <w:t>2</w:t>
        </w:r>
        <w:r w:rsidR="008A37A9" w:rsidRPr="002B3CFD">
          <w:rPr>
            <w:rStyle w:val="Hyperlink"/>
            <w:bCs/>
            <w:noProof/>
          </w:rPr>
          <w:t>.10.2 Sơ đồ lớp</w:t>
        </w:r>
        <w:r w:rsidR="008A37A9">
          <w:rPr>
            <w:noProof/>
            <w:webHidden/>
          </w:rPr>
          <w:tab/>
        </w:r>
        <w:r w:rsidR="008A37A9">
          <w:rPr>
            <w:noProof/>
            <w:webHidden/>
          </w:rPr>
          <w:fldChar w:fldCharType="begin"/>
        </w:r>
        <w:r w:rsidR="008A37A9">
          <w:rPr>
            <w:noProof/>
            <w:webHidden/>
          </w:rPr>
          <w:instrText xml:space="preserve"> PAGEREF _Toc133099359 \h </w:instrText>
        </w:r>
        <w:r w:rsidR="008A37A9">
          <w:rPr>
            <w:noProof/>
            <w:webHidden/>
          </w:rPr>
        </w:r>
        <w:r w:rsidR="008A37A9">
          <w:rPr>
            <w:noProof/>
            <w:webHidden/>
          </w:rPr>
          <w:fldChar w:fldCharType="separate"/>
        </w:r>
        <w:r w:rsidR="00206894">
          <w:rPr>
            <w:noProof/>
            <w:webHidden/>
          </w:rPr>
          <w:t>30</w:t>
        </w:r>
        <w:r w:rsidR="008A37A9">
          <w:rPr>
            <w:noProof/>
            <w:webHidden/>
          </w:rPr>
          <w:fldChar w:fldCharType="end"/>
        </w:r>
      </w:hyperlink>
    </w:p>
    <w:p w14:paraId="52936AAC" w14:textId="3F0D6143" w:rsidR="008A37A9" w:rsidRDefault="00CC351E">
      <w:pPr>
        <w:pStyle w:val="TOC3"/>
        <w:tabs>
          <w:tab w:val="right" w:leader="dot" w:pos="9111"/>
        </w:tabs>
        <w:rPr>
          <w:rFonts w:asciiTheme="minorHAnsi" w:eastAsiaTheme="minorEastAsia" w:hAnsiTheme="minorHAnsi" w:cstheme="minorBidi"/>
          <w:noProof/>
          <w:sz w:val="22"/>
          <w:szCs w:val="22"/>
        </w:rPr>
      </w:pPr>
      <w:hyperlink w:anchor="_Toc133099360" w:history="1">
        <w:r w:rsidR="008A37A9" w:rsidRPr="002B3CFD">
          <w:rPr>
            <w:rStyle w:val="Hyperlink"/>
            <w:noProof/>
          </w:rPr>
          <w:t>2.10.3 Code áp dụng mẫu thiết kế:</w:t>
        </w:r>
        <w:r w:rsidR="008A37A9">
          <w:rPr>
            <w:noProof/>
            <w:webHidden/>
          </w:rPr>
          <w:tab/>
        </w:r>
        <w:r w:rsidR="008A37A9">
          <w:rPr>
            <w:noProof/>
            <w:webHidden/>
          </w:rPr>
          <w:fldChar w:fldCharType="begin"/>
        </w:r>
        <w:r w:rsidR="008A37A9">
          <w:rPr>
            <w:noProof/>
            <w:webHidden/>
          </w:rPr>
          <w:instrText xml:space="preserve"> PAGEREF _Toc133099360 \h </w:instrText>
        </w:r>
        <w:r w:rsidR="008A37A9">
          <w:rPr>
            <w:noProof/>
            <w:webHidden/>
          </w:rPr>
        </w:r>
        <w:r w:rsidR="008A37A9">
          <w:rPr>
            <w:noProof/>
            <w:webHidden/>
          </w:rPr>
          <w:fldChar w:fldCharType="separate"/>
        </w:r>
        <w:r w:rsidR="00206894">
          <w:rPr>
            <w:noProof/>
            <w:webHidden/>
          </w:rPr>
          <w:t>31</w:t>
        </w:r>
        <w:r w:rsidR="008A37A9">
          <w:rPr>
            <w:noProof/>
            <w:webHidden/>
          </w:rPr>
          <w:fldChar w:fldCharType="end"/>
        </w:r>
      </w:hyperlink>
    </w:p>
    <w:p w14:paraId="7C70192E" w14:textId="1749CB2E" w:rsidR="008A37A9" w:rsidRDefault="00CC351E">
      <w:pPr>
        <w:pStyle w:val="TOC1"/>
        <w:tabs>
          <w:tab w:val="right" w:leader="dot" w:pos="9111"/>
        </w:tabs>
        <w:rPr>
          <w:rFonts w:asciiTheme="minorHAnsi" w:eastAsiaTheme="minorEastAsia" w:hAnsiTheme="minorHAnsi" w:cstheme="minorBidi"/>
          <w:noProof/>
          <w:sz w:val="22"/>
          <w:szCs w:val="22"/>
        </w:rPr>
      </w:pPr>
      <w:hyperlink w:anchor="_Toc133099361" w:history="1">
        <w:r w:rsidR="008A37A9" w:rsidRPr="002B3CFD">
          <w:rPr>
            <w:rStyle w:val="Hyperlink"/>
            <w:noProof/>
          </w:rPr>
          <w:t>TÀI LIỆU THAM KHẢO</w:t>
        </w:r>
        <w:r w:rsidR="008A37A9">
          <w:rPr>
            <w:noProof/>
            <w:webHidden/>
          </w:rPr>
          <w:tab/>
        </w:r>
        <w:r w:rsidR="008A37A9">
          <w:rPr>
            <w:noProof/>
            <w:webHidden/>
          </w:rPr>
          <w:fldChar w:fldCharType="begin"/>
        </w:r>
        <w:r w:rsidR="008A37A9">
          <w:rPr>
            <w:noProof/>
            <w:webHidden/>
          </w:rPr>
          <w:instrText xml:space="preserve"> PAGEREF _Toc133099361 \h </w:instrText>
        </w:r>
        <w:r w:rsidR="008A37A9">
          <w:rPr>
            <w:noProof/>
            <w:webHidden/>
          </w:rPr>
        </w:r>
        <w:r w:rsidR="008A37A9">
          <w:rPr>
            <w:noProof/>
            <w:webHidden/>
          </w:rPr>
          <w:fldChar w:fldCharType="separate"/>
        </w:r>
        <w:r w:rsidR="00206894">
          <w:rPr>
            <w:noProof/>
            <w:webHidden/>
          </w:rPr>
          <w:t>32</w:t>
        </w:r>
        <w:r w:rsidR="008A37A9">
          <w:rPr>
            <w:noProof/>
            <w:webHidden/>
          </w:rPr>
          <w:fldChar w:fldCharType="end"/>
        </w:r>
      </w:hyperlink>
    </w:p>
    <w:p w14:paraId="376D34AC" w14:textId="7382EB99" w:rsidR="00C75086" w:rsidRDefault="00C75086">
      <w:pPr>
        <w:spacing w:after="200" w:line="276" w:lineRule="auto"/>
        <w:rPr>
          <w:sz w:val="26"/>
          <w:szCs w:val="26"/>
        </w:rPr>
      </w:pPr>
      <w:r>
        <w:rPr>
          <w:sz w:val="26"/>
          <w:szCs w:val="26"/>
        </w:rPr>
        <w:fldChar w:fldCharType="end"/>
      </w:r>
    </w:p>
    <w:p w14:paraId="738A73E9" w14:textId="77777777" w:rsidR="007E6AB9" w:rsidRDefault="007E6AB9">
      <w:pPr>
        <w:spacing w:after="200" w:line="276" w:lineRule="auto"/>
        <w:rPr>
          <w:sz w:val="26"/>
          <w:szCs w:val="26"/>
        </w:rPr>
      </w:pPr>
      <w:r>
        <w:rPr>
          <w:sz w:val="26"/>
          <w:szCs w:val="26"/>
        </w:rPr>
        <w:br w:type="page"/>
      </w:r>
    </w:p>
    <w:p w14:paraId="027D5AB4" w14:textId="77777777" w:rsidR="007E6AB9" w:rsidRPr="007E6AB9" w:rsidRDefault="007B1A23" w:rsidP="00DC2276">
      <w:pPr>
        <w:pStyle w:val="Chng"/>
        <w:jc w:val="center"/>
      </w:pPr>
      <w:bookmarkStart w:id="7" w:name="_Toc133099318"/>
      <w:r>
        <w:lastRenderedPageBreak/>
        <w:t>DANH MỤC CÁC BẢNG BIỂU, HÌNH VẼ, ĐỒ THỊ</w:t>
      </w:r>
      <w:bookmarkEnd w:id="7"/>
    </w:p>
    <w:p w14:paraId="1E0D6DC8" w14:textId="77777777" w:rsidR="007E6AB9" w:rsidRDefault="00791EED" w:rsidP="00DC2276">
      <w:pPr>
        <w:rPr>
          <w:b/>
          <w:sz w:val="28"/>
        </w:rPr>
      </w:pPr>
      <w:r w:rsidRPr="00791EED">
        <w:rPr>
          <w:b/>
          <w:sz w:val="28"/>
        </w:rPr>
        <w:t>DANH MỤC HÌNH</w:t>
      </w:r>
    </w:p>
    <w:p w14:paraId="73CA4CE8" w14:textId="77777777" w:rsidR="00325A20" w:rsidRPr="00791EED" w:rsidRDefault="00325A20" w:rsidP="00DC2276">
      <w:pPr>
        <w:rPr>
          <w:b/>
          <w:sz w:val="28"/>
        </w:rPr>
      </w:pPr>
    </w:p>
    <w:p w14:paraId="0D7C24FE" w14:textId="60055437" w:rsidR="008A37A9" w:rsidRDefault="00325A20">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33099362" w:history="1">
        <w:r w:rsidR="008A37A9" w:rsidRPr="00D25851">
          <w:rPr>
            <w:rStyle w:val="Hyperlink"/>
            <w:noProof/>
          </w:rPr>
          <w:t>Hình 2.1 Một trong những sơ đồ lớp singleton pattern(1)</w:t>
        </w:r>
        <w:r w:rsidR="008A37A9">
          <w:rPr>
            <w:noProof/>
            <w:webHidden/>
          </w:rPr>
          <w:tab/>
        </w:r>
        <w:r w:rsidR="008A37A9">
          <w:rPr>
            <w:noProof/>
            <w:webHidden/>
          </w:rPr>
          <w:fldChar w:fldCharType="begin"/>
        </w:r>
        <w:r w:rsidR="008A37A9">
          <w:rPr>
            <w:noProof/>
            <w:webHidden/>
          </w:rPr>
          <w:instrText xml:space="preserve"> PAGEREF _Toc133099362 \h </w:instrText>
        </w:r>
        <w:r w:rsidR="008A37A9">
          <w:rPr>
            <w:noProof/>
            <w:webHidden/>
          </w:rPr>
        </w:r>
        <w:r w:rsidR="008A37A9">
          <w:rPr>
            <w:noProof/>
            <w:webHidden/>
          </w:rPr>
          <w:fldChar w:fldCharType="separate"/>
        </w:r>
        <w:r w:rsidR="00206894">
          <w:rPr>
            <w:noProof/>
            <w:webHidden/>
          </w:rPr>
          <w:t>6</w:t>
        </w:r>
        <w:r w:rsidR="008A37A9">
          <w:rPr>
            <w:noProof/>
            <w:webHidden/>
          </w:rPr>
          <w:fldChar w:fldCharType="end"/>
        </w:r>
      </w:hyperlink>
    </w:p>
    <w:p w14:paraId="6EA3CB4F" w14:textId="143BBB67"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63" w:history="1">
        <w:r w:rsidR="008A37A9" w:rsidRPr="00D25851">
          <w:rPr>
            <w:rStyle w:val="Hyperlink"/>
            <w:noProof/>
          </w:rPr>
          <w:t>Hình 2.2 Một trong những sơ đồ lớp singleton pattern (2)</w:t>
        </w:r>
        <w:r w:rsidR="008A37A9">
          <w:rPr>
            <w:noProof/>
            <w:webHidden/>
          </w:rPr>
          <w:tab/>
        </w:r>
        <w:r w:rsidR="008A37A9">
          <w:rPr>
            <w:noProof/>
            <w:webHidden/>
          </w:rPr>
          <w:fldChar w:fldCharType="begin"/>
        </w:r>
        <w:r w:rsidR="008A37A9">
          <w:rPr>
            <w:noProof/>
            <w:webHidden/>
          </w:rPr>
          <w:instrText xml:space="preserve"> PAGEREF _Toc133099363 \h </w:instrText>
        </w:r>
        <w:r w:rsidR="008A37A9">
          <w:rPr>
            <w:noProof/>
            <w:webHidden/>
          </w:rPr>
        </w:r>
        <w:r w:rsidR="008A37A9">
          <w:rPr>
            <w:noProof/>
            <w:webHidden/>
          </w:rPr>
          <w:fldChar w:fldCharType="separate"/>
        </w:r>
        <w:r w:rsidR="00206894">
          <w:rPr>
            <w:noProof/>
            <w:webHidden/>
          </w:rPr>
          <w:t>7</w:t>
        </w:r>
        <w:r w:rsidR="008A37A9">
          <w:rPr>
            <w:noProof/>
            <w:webHidden/>
          </w:rPr>
          <w:fldChar w:fldCharType="end"/>
        </w:r>
      </w:hyperlink>
    </w:p>
    <w:p w14:paraId="1CBB87E4" w14:textId="26452361"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64" w:history="1">
        <w:r w:rsidR="008A37A9" w:rsidRPr="00D25851">
          <w:rPr>
            <w:rStyle w:val="Hyperlink"/>
            <w:noProof/>
          </w:rPr>
          <w:t>Hình 2.3 Code áp dụng singeton pattern</w:t>
        </w:r>
        <w:r w:rsidR="008A37A9">
          <w:rPr>
            <w:noProof/>
            <w:webHidden/>
          </w:rPr>
          <w:tab/>
        </w:r>
        <w:r w:rsidR="008A37A9">
          <w:rPr>
            <w:noProof/>
            <w:webHidden/>
          </w:rPr>
          <w:fldChar w:fldCharType="begin"/>
        </w:r>
        <w:r w:rsidR="008A37A9">
          <w:rPr>
            <w:noProof/>
            <w:webHidden/>
          </w:rPr>
          <w:instrText xml:space="preserve"> PAGEREF _Toc133099364 \h </w:instrText>
        </w:r>
        <w:r w:rsidR="008A37A9">
          <w:rPr>
            <w:noProof/>
            <w:webHidden/>
          </w:rPr>
        </w:r>
        <w:r w:rsidR="008A37A9">
          <w:rPr>
            <w:noProof/>
            <w:webHidden/>
          </w:rPr>
          <w:fldChar w:fldCharType="separate"/>
        </w:r>
        <w:r w:rsidR="00206894">
          <w:rPr>
            <w:noProof/>
            <w:webHidden/>
          </w:rPr>
          <w:t>7</w:t>
        </w:r>
        <w:r w:rsidR="008A37A9">
          <w:rPr>
            <w:noProof/>
            <w:webHidden/>
          </w:rPr>
          <w:fldChar w:fldCharType="end"/>
        </w:r>
      </w:hyperlink>
    </w:p>
    <w:p w14:paraId="615908C6" w14:textId="334842D3"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65" w:history="1">
        <w:r w:rsidR="008A37A9" w:rsidRPr="00D25851">
          <w:rPr>
            <w:rStyle w:val="Hyperlink"/>
            <w:noProof/>
          </w:rPr>
          <w:t>Hình 2.4. Sơ đồ lớp strategy pattern doanh thu</w:t>
        </w:r>
        <w:r w:rsidR="008A37A9">
          <w:rPr>
            <w:noProof/>
            <w:webHidden/>
          </w:rPr>
          <w:tab/>
        </w:r>
        <w:r w:rsidR="008A37A9">
          <w:rPr>
            <w:noProof/>
            <w:webHidden/>
          </w:rPr>
          <w:fldChar w:fldCharType="begin"/>
        </w:r>
        <w:r w:rsidR="008A37A9">
          <w:rPr>
            <w:noProof/>
            <w:webHidden/>
          </w:rPr>
          <w:instrText xml:space="preserve"> PAGEREF _Toc133099365 \h </w:instrText>
        </w:r>
        <w:r w:rsidR="008A37A9">
          <w:rPr>
            <w:noProof/>
            <w:webHidden/>
          </w:rPr>
        </w:r>
        <w:r w:rsidR="008A37A9">
          <w:rPr>
            <w:noProof/>
            <w:webHidden/>
          </w:rPr>
          <w:fldChar w:fldCharType="separate"/>
        </w:r>
        <w:r w:rsidR="00206894">
          <w:rPr>
            <w:noProof/>
            <w:webHidden/>
          </w:rPr>
          <w:t>8</w:t>
        </w:r>
        <w:r w:rsidR="008A37A9">
          <w:rPr>
            <w:noProof/>
            <w:webHidden/>
          </w:rPr>
          <w:fldChar w:fldCharType="end"/>
        </w:r>
      </w:hyperlink>
    </w:p>
    <w:p w14:paraId="2FB270B1" w14:textId="6EDD99D2"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66" w:history="1">
        <w:r w:rsidR="008A37A9" w:rsidRPr="00D25851">
          <w:rPr>
            <w:rStyle w:val="Hyperlink"/>
            <w:noProof/>
          </w:rPr>
          <w:t>Hình 2.5 Sơ đồ lớp strategy pattern kiểm tra số liệu đầu vào</w:t>
        </w:r>
        <w:r w:rsidR="008A37A9">
          <w:rPr>
            <w:noProof/>
            <w:webHidden/>
          </w:rPr>
          <w:tab/>
        </w:r>
        <w:r w:rsidR="008A37A9">
          <w:rPr>
            <w:noProof/>
            <w:webHidden/>
          </w:rPr>
          <w:fldChar w:fldCharType="begin"/>
        </w:r>
        <w:r w:rsidR="008A37A9">
          <w:rPr>
            <w:noProof/>
            <w:webHidden/>
          </w:rPr>
          <w:instrText xml:space="preserve"> PAGEREF _Toc133099366 \h </w:instrText>
        </w:r>
        <w:r w:rsidR="008A37A9">
          <w:rPr>
            <w:noProof/>
            <w:webHidden/>
          </w:rPr>
        </w:r>
        <w:r w:rsidR="008A37A9">
          <w:rPr>
            <w:noProof/>
            <w:webHidden/>
          </w:rPr>
          <w:fldChar w:fldCharType="separate"/>
        </w:r>
        <w:r w:rsidR="00206894">
          <w:rPr>
            <w:noProof/>
            <w:webHidden/>
          </w:rPr>
          <w:t>9</w:t>
        </w:r>
        <w:r w:rsidR="008A37A9">
          <w:rPr>
            <w:noProof/>
            <w:webHidden/>
          </w:rPr>
          <w:fldChar w:fldCharType="end"/>
        </w:r>
      </w:hyperlink>
    </w:p>
    <w:p w14:paraId="6B9A0B31" w14:textId="60F26D8E"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67" w:history="1">
        <w:r w:rsidR="008A37A9" w:rsidRPr="00D25851">
          <w:rPr>
            <w:rStyle w:val="Hyperlink"/>
            <w:noProof/>
          </w:rPr>
          <w:t>Hình 2.6 Code áp dụng Strategy pattern (1)</w:t>
        </w:r>
        <w:r w:rsidR="008A37A9">
          <w:rPr>
            <w:noProof/>
            <w:webHidden/>
          </w:rPr>
          <w:tab/>
        </w:r>
        <w:r w:rsidR="008A37A9">
          <w:rPr>
            <w:noProof/>
            <w:webHidden/>
          </w:rPr>
          <w:fldChar w:fldCharType="begin"/>
        </w:r>
        <w:r w:rsidR="008A37A9">
          <w:rPr>
            <w:noProof/>
            <w:webHidden/>
          </w:rPr>
          <w:instrText xml:space="preserve"> PAGEREF _Toc133099367 \h </w:instrText>
        </w:r>
        <w:r w:rsidR="008A37A9">
          <w:rPr>
            <w:noProof/>
            <w:webHidden/>
          </w:rPr>
        </w:r>
        <w:r w:rsidR="008A37A9">
          <w:rPr>
            <w:noProof/>
            <w:webHidden/>
          </w:rPr>
          <w:fldChar w:fldCharType="separate"/>
        </w:r>
        <w:r w:rsidR="00206894">
          <w:rPr>
            <w:noProof/>
            <w:webHidden/>
          </w:rPr>
          <w:t>9</w:t>
        </w:r>
        <w:r w:rsidR="008A37A9">
          <w:rPr>
            <w:noProof/>
            <w:webHidden/>
          </w:rPr>
          <w:fldChar w:fldCharType="end"/>
        </w:r>
      </w:hyperlink>
    </w:p>
    <w:p w14:paraId="0FAC4F4A" w14:textId="7364D754"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68" w:history="1">
        <w:r w:rsidR="008A37A9" w:rsidRPr="00D25851">
          <w:rPr>
            <w:rStyle w:val="Hyperlink"/>
            <w:noProof/>
          </w:rPr>
          <w:t>Hình 2.7 Code áp dụng Strategy pattern (2)</w:t>
        </w:r>
        <w:r w:rsidR="008A37A9">
          <w:rPr>
            <w:noProof/>
            <w:webHidden/>
          </w:rPr>
          <w:tab/>
        </w:r>
        <w:r w:rsidR="008A37A9">
          <w:rPr>
            <w:noProof/>
            <w:webHidden/>
          </w:rPr>
          <w:fldChar w:fldCharType="begin"/>
        </w:r>
        <w:r w:rsidR="008A37A9">
          <w:rPr>
            <w:noProof/>
            <w:webHidden/>
          </w:rPr>
          <w:instrText xml:space="preserve"> PAGEREF _Toc133099368 \h </w:instrText>
        </w:r>
        <w:r w:rsidR="008A37A9">
          <w:rPr>
            <w:noProof/>
            <w:webHidden/>
          </w:rPr>
        </w:r>
        <w:r w:rsidR="008A37A9">
          <w:rPr>
            <w:noProof/>
            <w:webHidden/>
          </w:rPr>
          <w:fldChar w:fldCharType="separate"/>
        </w:r>
        <w:r w:rsidR="00206894">
          <w:rPr>
            <w:noProof/>
            <w:webHidden/>
          </w:rPr>
          <w:t>10</w:t>
        </w:r>
        <w:r w:rsidR="008A37A9">
          <w:rPr>
            <w:noProof/>
            <w:webHidden/>
          </w:rPr>
          <w:fldChar w:fldCharType="end"/>
        </w:r>
      </w:hyperlink>
    </w:p>
    <w:p w14:paraId="606A805B" w14:textId="320ABAC6"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69" w:history="1">
        <w:r w:rsidR="008A37A9" w:rsidRPr="00D25851">
          <w:rPr>
            <w:rStyle w:val="Hyperlink"/>
            <w:noProof/>
          </w:rPr>
          <w:t>Hình 2.8 Code áp dụng Strategy pattern (3)</w:t>
        </w:r>
        <w:r w:rsidR="008A37A9">
          <w:rPr>
            <w:noProof/>
            <w:webHidden/>
          </w:rPr>
          <w:tab/>
        </w:r>
        <w:r w:rsidR="008A37A9">
          <w:rPr>
            <w:noProof/>
            <w:webHidden/>
          </w:rPr>
          <w:fldChar w:fldCharType="begin"/>
        </w:r>
        <w:r w:rsidR="008A37A9">
          <w:rPr>
            <w:noProof/>
            <w:webHidden/>
          </w:rPr>
          <w:instrText xml:space="preserve"> PAGEREF _Toc133099369 \h </w:instrText>
        </w:r>
        <w:r w:rsidR="008A37A9">
          <w:rPr>
            <w:noProof/>
            <w:webHidden/>
          </w:rPr>
        </w:r>
        <w:r w:rsidR="008A37A9">
          <w:rPr>
            <w:noProof/>
            <w:webHidden/>
          </w:rPr>
          <w:fldChar w:fldCharType="separate"/>
        </w:r>
        <w:r w:rsidR="00206894">
          <w:rPr>
            <w:noProof/>
            <w:webHidden/>
          </w:rPr>
          <w:t>10</w:t>
        </w:r>
        <w:r w:rsidR="008A37A9">
          <w:rPr>
            <w:noProof/>
            <w:webHidden/>
          </w:rPr>
          <w:fldChar w:fldCharType="end"/>
        </w:r>
      </w:hyperlink>
    </w:p>
    <w:p w14:paraId="70CAFEEB" w14:textId="40D46362"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0" w:history="1">
        <w:r w:rsidR="008A37A9" w:rsidRPr="00D25851">
          <w:rPr>
            <w:rStyle w:val="Hyperlink"/>
            <w:noProof/>
          </w:rPr>
          <w:t>Hình 2.9 Code áp dụng Strategy pattern (4)</w:t>
        </w:r>
        <w:r w:rsidR="008A37A9">
          <w:rPr>
            <w:noProof/>
            <w:webHidden/>
          </w:rPr>
          <w:tab/>
        </w:r>
        <w:r w:rsidR="008A37A9">
          <w:rPr>
            <w:noProof/>
            <w:webHidden/>
          </w:rPr>
          <w:fldChar w:fldCharType="begin"/>
        </w:r>
        <w:r w:rsidR="008A37A9">
          <w:rPr>
            <w:noProof/>
            <w:webHidden/>
          </w:rPr>
          <w:instrText xml:space="preserve"> PAGEREF _Toc133099370 \h </w:instrText>
        </w:r>
        <w:r w:rsidR="008A37A9">
          <w:rPr>
            <w:noProof/>
            <w:webHidden/>
          </w:rPr>
        </w:r>
        <w:r w:rsidR="008A37A9">
          <w:rPr>
            <w:noProof/>
            <w:webHidden/>
          </w:rPr>
          <w:fldChar w:fldCharType="separate"/>
        </w:r>
        <w:r w:rsidR="00206894">
          <w:rPr>
            <w:noProof/>
            <w:webHidden/>
          </w:rPr>
          <w:t>11</w:t>
        </w:r>
        <w:r w:rsidR="008A37A9">
          <w:rPr>
            <w:noProof/>
            <w:webHidden/>
          </w:rPr>
          <w:fldChar w:fldCharType="end"/>
        </w:r>
      </w:hyperlink>
    </w:p>
    <w:p w14:paraId="36A271BC" w14:textId="1A338D66"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1" w:history="1">
        <w:r w:rsidR="008A37A9" w:rsidRPr="00D25851">
          <w:rPr>
            <w:rStyle w:val="Hyperlink"/>
            <w:noProof/>
          </w:rPr>
          <w:t>Hình 2.10 Code áp dụng Strategy pattern (5)</w:t>
        </w:r>
        <w:r w:rsidR="008A37A9">
          <w:rPr>
            <w:noProof/>
            <w:webHidden/>
          </w:rPr>
          <w:tab/>
        </w:r>
        <w:r w:rsidR="008A37A9">
          <w:rPr>
            <w:noProof/>
            <w:webHidden/>
          </w:rPr>
          <w:fldChar w:fldCharType="begin"/>
        </w:r>
        <w:r w:rsidR="008A37A9">
          <w:rPr>
            <w:noProof/>
            <w:webHidden/>
          </w:rPr>
          <w:instrText xml:space="preserve"> PAGEREF _Toc133099371 \h </w:instrText>
        </w:r>
        <w:r w:rsidR="008A37A9">
          <w:rPr>
            <w:noProof/>
            <w:webHidden/>
          </w:rPr>
        </w:r>
        <w:r w:rsidR="008A37A9">
          <w:rPr>
            <w:noProof/>
            <w:webHidden/>
          </w:rPr>
          <w:fldChar w:fldCharType="separate"/>
        </w:r>
        <w:r w:rsidR="00206894">
          <w:rPr>
            <w:noProof/>
            <w:webHidden/>
          </w:rPr>
          <w:t>11</w:t>
        </w:r>
        <w:r w:rsidR="008A37A9">
          <w:rPr>
            <w:noProof/>
            <w:webHidden/>
          </w:rPr>
          <w:fldChar w:fldCharType="end"/>
        </w:r>
      </w:hyperlink>
    </w:p>
    <w:p w14:paraId="10F21696" w14:textId="733D51EF"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2" w:history="1">
        <w:r w:rsidR="008A37A9" w:rsidRPr="00D25851">
          <w:rPr>
            <w:rStyle w:val="Hyperlink"/>
            <w:noProof/>
          </w:rPr>
          <w:t>Hình 2.11 Code áp dụng Strategy pattern (6)</w:t>
        </w:r>
        <w:r w:rsidR="008A37A9">
          <w:rPr>
            <w:noProof/>
            <w:webHidden/>
          </w:rPr>
          <w:tab/>
        </w:r>
        <w:r w:rsidR="008A37A9">
          <w:rPr>
            <w:noProof/>
            <w:webHidden/>
          </w:rPr>
          <w:fldChar w:fldCharType="begin"/>
        </w:r>
        <w:r w:rsidR="008A37A9">
          <w:rPr>
            <w:noProof/>
            <w:webHidden/>
          </w:rPr>
          <w:instrText xml:space="preserve"> PAGEREF _Toc133099372 \h </w:instrText>
        </w:r>
        <w:r w:rsidR="008A37A9">
          <w:rPr>
            <w:noProof/>
            <w:webHidden/>
          </w:rPr>
        </w:r>
        <w:r w:rsidR="008A37A9">
          <w:rPr>
            <w:noProof/>
            <w:webHidden/>
          </w:rPr>
          <w:fldChar w:fldCharType="separate"/>
        </w:r>
        <w:r w:rsidR="00206894">
          <w:rPr>
            <w:noProof/>
            <w:webHidden/>
          </w:rPr>
          <w:t>12</w:t>
        </w:r>
        <w:r w:rsidR="008A37A9">
          <w:rPr>
            <w:noProof/>
            <w:webHidden/>
          </w:rPr>
          <w:fldChar w:fldCharType="end"/>
        </w:r>
      </w:hyperlink>
    </w:p>
    <w:p w14:paraId="32593170" w14:textId="679F3CDC"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3" w:history="1">
        <w:r w:rsidR="008A37A9" w:rsidRPr="00D25851">
          <w:rPr>
            <w:rStyle w:val="Hyperlink"/>
            <w:noProof/>
          </w:rPr>
          <w:t>Hình 2.12 Code áp dụng Strategy pattern (7)</w:t>
        </w:r>
        <w:r w:rsidR="008A37A9">
          <w:rPr>
            <w:noProof/>
            <w:webHidden/>
          </w:rPr>
          <w:tab/>
        </w:r>
        <w:r w:rsidR="008A37A9">
          <w:rPr>
            <w:noProof/>
            <w:webHidden/>
          </w:rPr>
          <w:fldChar w:fldCharType="begin"/>
        </w:r>
        <w:r w:rsidR="008A37A9">
          <w:rPr>
            <w:noProof/>
            <w:webHidden/>
          </w:rPr>
          <w:instrText xml:space="preserve"> PAGEREF _Toc133099373 \h </w:instrText>
        </w:r>
        <w:r w:rsidR="008A37A9">
          <w:rPr>
            <w:noProof/>
            <w:webHidden/>
          </w:rPr>
        </w:r>
        <w:r w:rsidR="008A37A9">
          <w:rPr>
            <w:noProof/>
            <w:webHidden/>
          </w:rPr>
          <w:fldChar w:fldCharType="separate"/>
        </w:r>
        <w:r w:rsidR="00206894">
          <w:rPr>
            <w:noProof/>
            <w:webHidden/>
          </w:rPr>
          <w:t>12</w:t>
        </w:r>
        <w:r w:rsidR="008A37A9">
          <w:rPr>
            <w:noProof/>
            <w:webHidden/>
          </w:rPr>
          <w:fldChar w:fldCharType="end"/>
        </w:r>
      </w:hyperlink>
    </w:p>
    <w:p w14:paraId="22CA7154" w14:textId="7A7CCD19"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4" w:history="1">
        <w:r w:rsidR="008A37A9" w:rsidRPr="00D25851">
          <w:rPr>
            <w:rStyle w:val="Hyperlink"/>
            <w:noProof/>
          </w:rPr>
          <w:t>Hình 2.13 Code áp dụng Strategy pattern (8)</w:t>
        </w:r>
        <w:r w:rsidR="008A37A9">
          <w:rPr>
            <w:noProof/>
            <w:webHidden/>
          </w:rPr>
          <w:tab/>
        </w:r>
        <w:r w:rsidR="008A37A9">
          <w:rPr>
            <w:noProof/>
            <w:webHidden/>
          </w:rPr>
          <w:fldChar w:fldCharType="begin"/>
        </w:r>
        <w:r w:rsidR="008A37A9">
          <w:rPr>
            <w:noProof/>
            <w:webHidden/>
          </w:rPr>
          <w:instrText xml:space="preserve"> PAGEREF _Toc133099374 \h </w:instrText>
        </w:r>
        <w:r w:rsidR="008A37A9">
          <w:rPr>
            <w:noProof/>
            <w:webHidden/>
          </w:rPr>
        </w:r>
        <w:r w:rsidR="008A37A9">
          <w:rPr>
            <w:noProof/>
            <w:webHidden/>
          </w:rPr>
          <w:fldChar w:fldCharType="separate"/>
        </w:r>
        <w:r w:rsidR="00206894">
          <w:rPr>
            <w:noProof/>
            <w:webHidden/>
          </w:rPr>
          <w:t>13</w:t>
        </w:r>
        <w:r w:rsidR="008A37A9">
          <w:rPr>
            <w:noProof/>
            <w:webHidden/>
          </w:rPr>
          <w:fldChar w:fldCharType="end"/>
        </w:r>
      </w:hyperlink>
    </w:p>
    <w:p w14:paraId="4B6A5C9C" w14:textId="2F58B4C8"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5" w:history="1">
        <w:r w:rsidR="008A37A9" w:rsidRPr="00D25851">
          <w:rPr>
            <w:rStyle w:val="Hyperlink"/>
            <w:noProof/>
          </w:rPr>
          <w:t>Hình 2.14 Code áp dụng Strategy pattern (9)</w:t>
        </w:r>
        <w:r w:rsidR="008A37A9">
          <w:rPr>
            <w:noProof/>
            <w:webHidden/>
          </w:rPr>
          <w:tab/>
        </w:r>
        <w:r w:rsidR="008A37A9">
          <w:rPr>
            <w:noProof/>
            <w:webHidden/>
          </w:rPr>
          <w:fldChar w:fldCharType="begin"/>
        </w:r>
        <w:r w:rsidR="008A37A9">
          <w:rPr>
            <w:noProof/>
            <w:webHidden/>
          </w:rPr>
          <w:instrText xml:space="preserve"> PAGEREF _Toc133099375 \h </w:instrText>
        </w:r>
        <w:r w:rsidR="008A37A9">
          <w:rPr>
            <w:noProof/>
            <w:webHidden/>
          </w:rPr>
        </w:r>
        <w:r w:rsidR="008A37A9">
          <w:rPr>
            <w:noProof/>
            <w:webHidden/>
          </w:rPr>
          <w:fldChar w:fldCharType="separate"/>
        </w:r>
        <w:r w:rsidR="00206894">
          <w:rPr>
            <w:noProof/>
            <w:webHidden/>
          </w:rPr>
          <w:t>13</w:t>
        </w:r>
        <w:r w:rsidR="008A37A9">
          <w:rPr>
            <w:noProof/>
            <w:webHidden/>
          </w:rPr>
          <w:fldChar w:fldCharType="end"/>
        </w:r>
      </w:hyperlink>
    </w:p>
    <w:p w14:paraId="4A6FB63F" w14:textId="48D9A987"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6" w:history="1">
        <w:r w:rsidR="008A37A9" w:rsidRPr="00D25851">
          <w:rPr>
            <w:rStyle w:val="Hyperlink"/>
            <w:noProof/>
          </w:rPr>
          <w:t>Hình 2.15 Sơ đồ lớp Simple factory</w:t>
        </w:r>
        <w:r w:rsidR="008A37A9">
          <w:rPr>
            <w:noProof/>
            <w:webHidden/>
          </w:rPr>
          <w:tab/>
        </w:r>
        <w:r w:rsidR="008A37A9">
          <w:rPr>
            <w:noProof/>
            <w:webHidden/>
          </w:rPr>
          <w:fldChar w:fldCharType="begin"/>
        </w:r>
        <w:r w:rsidR="008A37A9">
          <w:rPr>
            <w:noProof/>
            <w:webHidden/>
          </w:rPr>
          <w:instrText xml:space="preserve"> PAGEREF _Toc133099376 \h </w:instrText>
        </w:r>
        <w:r w:rsidR="008A37A9">
          <w:rPr>
            <w:noProof/>
            <w:webHidden/>
          </w:rPr>
        </w:r>
        <w:r w:rsidR="008A37A9">
          <w:rPr>
            <w:noProof/>
            <w:webHidden/>
          </w:rPr>
          <w:fldChar w:fldCharType="separate"/>
        </w:r>
        <w:r w:rsidR="00206894">
          <w:rPr>
            <w:noProof/>
            <w:webHidden/>
          </w:rPr>
          <w:t>14</w:t>
        </w:r>
        <w:r w:rsidR="008A37A9">
          <w:rPr>
            <w:noProof/>
            <w:webHidden/>
          </w:rPr>
          <w:fldChar w:fldCharType="end"/>
        </w:r>
      </w:hyperlink>
    </w:p>
    <w:p w14:paraId="3AAF661B" w14:textId="5926782C"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7" w:history="1">
        <w:r w:rsidR="008A37A9" w:rsidRPr="00D25851">
          <w:rPr>
            <w:rStyle w:val="Hyperlink"/>
            <w:noProof/>
          </w:rPr>
          <w:t>Hình 2.16 Code áp dụng Simple factory (1)</w:t>
        </w:r>
        <w:r w:rsidR="008A37A9">
          <w:rPr>
            <w:noProof/>
            <w:webHidden/>
          </w:rPr>
          <w:tab/>
        </w:r>
        <w:r w:rsidR="008A37A9">
          <w:rPr>
            <w:noProof/>
            <w:webHidden/>
          </w:rPr>
          <w:fldChar w:fldCharType="begin"/>
        </w:r>
        <w:r w:rsidR="008A37A9">
          <w:rPr>
            <w:noProof/>
            <w:webHidden/>
          </w:rPr>
          <w:instrText xml:space="preserve"> PAGEREF _Toc133099377 \h </w:instrText>
        </w:r>
        <w:r w:rsidR="008A37A9">
          <w:rPr>
            <w:noProof/>
            <w:webHidden/>
          </w:rPr>
        </w:r>
        <w:r w:rsidR="008A37A9">
          <w:rPr>
            <w:noProof/>
            <w:webHidden/>
          </w:rPr>
          <w:fldChar w:fldCharType="separate"/>
        </w:r>
        <w:r w:rsidR="00206894">
          <w:rPr>
            <w:noProof/>
            <w:webHidden/>
          </w:rPr>
          <w:t>15</w:t>
        </w:r>
        <w:r w:rsidR="008A37A9">
          <w:rPr>
            <w:noProof/>
            <w:webHidden/>
          </w:rPr>
          <w:fldChar w:fldCharType="end"/>
        </w:r>
      </w:hyperlink>
    </w:p>
    <w:p w14:paraId="75ECDDC4" w14:textId="42642E99"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8" w:history="1">
        <w:r w:rsidR="008A37A9" w:rsidRPr="00D25851">
          <w:rPr>
            <w:rStyle w:val="Hyperlink"/>
            <w:noProof/>
          </w:rPr>
          <w:t>Hình 2.17 Code áp dụng Simple factory (2)</w:t>
        </w:r>
        <w:r w:rsidR="008A37A9">
          <w:rPr>
            <w:noProof/>
            <w:webHidden/>
          </w:rPr>
          <w:tab/>
        </w:r>
        <w:r w:rsidR="008A37A9">
          <w:rPr>
            <w:noProof/>
            <w:webHidden/>
          </w:rPr>
          <w:fldChar w:fldCharType="begin"/>
        </w:r>
        <w:r w:rsidR="008A37A9">
          <w:rPr>
            <w:noProof/>
            <w:webHidden/>
          </w:rPr>
          <w:instrText xml:space="preserve"> PAGEREF _Toc133099378 \h </w:instrText>
        </w:r>
        <w:r w:rsidR="008A37A9">
          <w:rPr>
            <w:noProof/>
            <w:webHidden/>
          </w:rPr>
        </w:r>
        <w:r w:rsidR="008A37A9">
          <w:rPr>
            <w:noProof/>
            <w:webHidden/>
          </w:rPr>
          <w:fldChar w:fldCharType="separate"/>
        </w:r>
        <w:r w:rsidR="00206894">
          <w:rPr>
            <w:noProof/>
            <w:webHidden/>
          </w:rPr>
          <w:t>15</w:t>
        </w:r>
        <w:r w:rsidR="008A37A9">
          <w:rPr>
            <w:noProof/>
            <w:webHidden/>
          </w:rPr>
          <w:fldChar w:fldCharType="end"/>
        </w:r>
      </w:hyperlink>
    </w:p>
    <w:p w14:paraId="1B049EBE" w14:textId="31948F44"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79" w:history="1">
        <w:r w:rsidR="008A37A9" w:rsidRPr="00D25851">
          <w:rPr>
            <w:rStyle w:val="Hyperlink"/>
            <w:noProof/>
          </w:rPr>
          <w:t>Hình 2.18 Sơ đồ lớp Abstract factory</w:t>
        </w:r>
        <w:r w:rsidR="008A37A9">
          <w:rPr>
            <w:noProof/>
            <w:webHidden/>
          </w:rPr>
          <w:tab/>
        </w:r>
        <w:r w:rsidR="008A37A9">
          <w:rPr>
            <w:noProof/>
            <w:webHidden/>
          </w:rPr>
          <w:fldChar w:fldCharType="begin"/>
        </w:r>
        <w:r w:rsidR="008A37A9">
          <w:rPr>
            <w:noProof/>
            <w:webHidden/>
          </w:rPr>
          <w:instrText xml:space="preserve"> PAGEREF _Toc133099379 \h </w:instrText>
        </w:r>
        <w:r w:rsidR="008A37A9">
          <w:rPr>
            <w:noProof/>
            <w:webHidden/>
          </w:rPr>
        </w:r>
        <w:r w:rsidR="008A37A9">
          <w:rPr>
            <w:noProof/>
            <w:webHidden/>
          </w:rPr>
          <w:fldChar w:fldCharType="separate"/>
        </w:r>
        <w:r w:rsidR="00206894">
          <w:rPr>
            <w:noProof/>
            <w:webHidden/>
          </w:rPr>
          <w:t>16</w:t>
        </w:r>
        <w:r w:rsidR="008A37A9">
          <w:rPr>
            <w:noProof/>
            <w:webHidden/>
          </w:rPr>
          <w:fldChar w:fldCharType="end"/>
        </w:r>
      </w:hyperlink>
    </w:p>
    <w:p w14:paraId="1B4AA04A" w14:textId="2964987B"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0" w:history="1">
        <w:r w:rsidR="008A37A9" w:rsidRPr="00D25851">
          <w:rPr>
            <w:rStyle w:val="Hyperlink"/>
            <w:noProof/>
          </w:rPr>
          <w:t>Hình 2.19 Code áp dụng Abstract factory (1)</w:t>
        </w:r>
        <w:r w:rsidR="008A37A9">
          <w:rPr>
            <w:noProof/>
            <w:webHidden/>
          </w:rPr>
          <w:tab/>
        </w:r>
        <w:r w:rsidR="008A37A9">
          <w:rPr>
            <w:noProof/>
            <w:webHidden/>
          </w:rPr>
          <w:fldChar w:fldCharType="begin"/>
        </w:r>
        <w:r w:rsidR="008A37A9">
          <w:rPr>
            <w:noProof/>
            <w:webHidden/>
          </w:rPr>
          <w:instrText xml:space="preserve"> PAGEREF _Toc133099380 \h </w:instrText>
        </w:r>
        <w:r w:rsidR="008A37A9">
          <w:rPr>
            <w:noProof/>
            <w:webHidden/>
          </w:rPr>
        </w:r>
        <w:r w:rsidR="008A37A9">
          <w:rPr>
            <w:noProof/>
            <w:webHidden/>
          </w:rPr>
          <w:fldChar w:fldCharType="separate"/>
        </w:r>
        <w:r w:rsidR="00206894">
          <w:rPr>
            <w:noProof/>
            <w:webHidden/>
          </w:rPr>
          <w:t>17</w:t>
        </w:r>
        <w:r w:rsidR="008A37A9">
          <w:rPr>
            <w:noProof/>
            <w:webHidden/>
          </w:rPr>
          <w:fldChar w:fldCharType="end"/>
        </w:r>
      </w:hyperlink>
    </w:p>
    <w:p w14:paraId="18F3F261" w14:textId="44C938B7"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1" w:history="1">
        <w:r w:rsidR="008A37A9" w:rsidRPr="00D25851">
          <w:rPr>
            <w:rStyle w:val="Hyperlink"/>
            <w:noProof/>
          </w:rPr>
          <w:t>Hình 2.20 Code áp dụng Abstract factory (2)</w:t>
        </w:r>
        <w:r w:rsidR="008A37A9">
          <w:rPr>
            <w:noProof/>
            <w:webHidden/>
          </w:rPr>
          <w:tab/>
        </w:r>
        <w:r w:rsidR="008A37A9">
          <w:rPr>
            <w:noProof/>
            <w:webHidden/>
          </w:rPr>
          <w:fldChar w:fldCharType="begin"/>
        </w:r>
        <w:r w:rsidR="008A37A9">
          <w:rPr>
            <w:noProof/>
            <w:webHidden/>
          </w:rPr>
          <w:instrText xml:space="preserve"> PAGEREF _Toc133099381 \h </w:instrText>
        </w:r>
        <w:r w:rsidR="008A37A9">
          <w:rPr>
            <w:noProof/>
            <w:webHidden/>
          </w:rPr>
        </w:r>
        <w:r w:rsidR="008A37A9">
          <w:rPr>
            <w:noProof/>
            <w:webHidden/>
          </w:rPr>
          <w:fldChar w:fldCharType="separate"/>
        </w:r>
        <w:r w:rsidR="00206894">
          <w:rPr>
            <w:noProof/>
            <w:webHidden/>
          </w:rPr>
          <w:t>18</w:t>
        </w:r>
        <w:r w:rsidR="008A37A9">
          <w:rPr>
            <w:noProof/>
            <w:webHidden/>
          </w:rPr>
          <w:fldChar w:fldCharType="end"/>
        </w:r>
      </w:hyperlink>
    </w:p>
    <w:p w14:paraId="61A62F41" w14:textId="4CD7F16D"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2" w:history="1">
        <w:r w:rsidR="008A37A9" w:rsidRPr="00D25851">
          <w:rPr>
            <w:rStyle w:val="Hyperlink"/>
            <w:noProof/>
          </w:rPr>
          <w:t>Hình 2.21 Code áp dụng Abstract factory (3)</w:t>
        </w:r>
        <w:r w:rsidR="008A37A9">
          <w:rPr>
            <w:noProof/>
            <w:webHidden/>
          </w:rPr>
          <w:tab/>
        </w:r>
        <w:r w:rsidR="008A37A9">
          <w:rPr>
            <w:noProof/>
            <w:webHidden/>
          </w:rPr>
          <w:fldChar w:fldCharType="begin"/>
        </w:r>
        <w:r w:rsidR="008A37A9">
          <w:rPr>
            <w:noProof/>
            <w:webHidden/>
          </w:rPr>
          <w:instrText xml:space="preserve"> PAGEREF _Toc133099382 \h </w:instrText>
        </w:r>
        <w:r w:rsidR="008A37A9">
          <w:rPr>
            <w:noProof/>
            <w:webHidden/>
          </w:rPr>
        </w:r>
        <w:r w:rsidR="008A37A9">
          <w:rPr>
            <w:noProof/>
            <w:webHidden/>
          </w:rPr>
          <w:fldChar w:fldCharType="separate"/>
        </w:r>
        <w:r w:rsidR="00206894">
          <w:rPr>
            <w:noProof/>
            <w:webHidden/>
          </w:rPr>
          <w:t>18</w:t>
        </w:r>
        <w:r w:rsidR="008A37A9">
          <w:rPr>
            <w:noProof/>
            <w:webHidden/>
          </w:rPr>
          <w:fldChar w:fldCharType="end"/>
        </w:r>
      </w:hyperlink>
    </w:p>
    <w:p w14:paraId="3F6FBD69" w14:textId="5947FC16"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3" w:history="1">
        <w:r w:rsidR="008A37A9" w:rsidRPr="00D25851">
          <w:rPr>
            <w:rStyle w:val="Hyperlink"/>
            <w:noProof/>
          </w:rPr>
          <w:t>Hình 2.22 Sơ đồ Command pattern</w:t>
        </w:r>
        <w:r w:rsidR="008A37A9">
          <w:rPr>
            <w:noProof/>
            <w:webHidden/>
          </w:rPr>
          <w:tab/>
        </w:r>
        <w:r w:rsidR="008A37A9">
          <w:rPr>
            <w:noProof/>
            <w:webHidden/>
          </w:rPr>
          <w:fldChar w:fldCharType="begin"/>
        </w:r>
        <w:r w:rsidR="008A37A9">
          <w:rPr>
            <w:noProof/>
            <w:webHidden/>
          </w:rPr>
          <w:instrText xml:space="preserve"> PAGEREF _Toc133099383 \h </w:instrText>
        </w:r>
        <w:r w:rsidR="008A37A9">
          <w:rPr>
            <w:noProof/>
            <w:webHidden/>
          </w:rPr>
        </w:r>
        <w:r w:rsidR="008A37A9">
          <w:rPr>
            <w:noProof/>
            <w:webHidden/>
          </w:rPr>
          <w:fldChar w:fldCharType="separate"/>
        </w:r>
        <w:r w:rsidR="00206894">
          <w:rPr>
            <w:noProof/>
            <w:webHidden/>
          </w:rPr>
          <w:t>19</w:t>
        </w:r>
        <w:r w:rsidR="008A37A9">
          <w:rPr>
            <w:noProof/>
            <w:webHidden/>
          </w:rPr>
          <w:fldChar w:fldCharType="end"/>
        </w:r>
      </w:hyperlink>
    </w:p>
    <w:p w14:paraId="3CC23518" w14:textId="184CC7BA"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4" w:history="1">
        <w:r w:rsidR="008A37A9" w:rsidRPr="00D25851">
          <w:rPr>
            <w:rStyle w:val="Hyperlink"/>
            <w:noProof/>
          </w:rPr>
          <w:t>Hình 2.23 Code áp dụng Command pattern</w:t>
        </w:r>
        <w:r w:rsidR="008A37A9">
          <w:rPr>
            <w:noProof/>
            <w:webHidden/>
          </w:rPr>
          <w:tab/>
        </w:r>
        <w:r w:rsidR="008A37A9">
          <w:rPr>
            <w:noProof/>
            <w:webHidden/>
          </w:rPr>
          <w:fldChar w:fldCharType="begin"/>
        </w:r>
        <w:r w:rsidR="008A37A9">
          <w:rPr>
            <w:noProof/>
            <w:webHidden/>
          </w:rPr>
          <w:instrText xml:space="preserve"> PAGEREF _Toc133099384 \h </w:instrText>
        </w:r>
        <w:r w:rsidR="008A37A9">
          <w:rPr>
            <w:noProof/>
            <w:webHidden/>
          </w:rPr>
        </w:r>
        <w:r w:rsidR="008A37A9">
          <w:rPr>
            <w:noProof/>
            <w:webHidden/>
          </w:rPr>
          <w:fldChar w:fldCharType="separate"/>
        </w:r>
        <w:r w:rsidR="00206894">
          <w:rPr>
            <w:noProof/>
            <w:webHidden/>
          </w:rPr>
          <w:t>19</w:t>
        </w:r>
        <w:r w:rsidR="008A37A9">
          <w:rPr>
            <w:noProof/>
            <w:webHidden/>
          </w:rPr>
          <w:fldChar w:fldCharType="end"/>
        </w:r>
      </w:hyperlink>
    </w:p>
    <w:p w14:paraId="017BAC4B" w14:textId="3B21C069"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5" w:history="1">
        <w:r w:rsidR="008A37A9" w:rsidRPr="00D25851">
          <w:rPr>
            <w:rStyle w:val="Hyperlink"/>
            <w:noProof/>
          </w:rPr>
          <w:t>Hình 2.24 Sơ đồ lớp Template Method</w:t>
        </w:r>
        <w:r w:rsidR="008A37A9">
          <w:rPr>
            <w:noProof/>
            <w:webHidden/>
          </w:rPr>
          <w:tab/>
        </w:r>
        <w:r w:rsidR="008A37A9">
          <w:rPr>
            <w:noProof/>
            <w:webHidden/>
          </w:rPr>
          <w:fldChar w:fldCharType="begin"/>
        </w:r>
        <w:r w:rsidR="008A37A9">
          <w:rPr>
            <w:noProof/>
            <w:webHidden/>
          </w:rPr>
          <w:instrText xml:space="preserve"> PAGEREF _Toc133099385 \h </w:instrText>
        </w:r>
        <w:r w:rsidR="008A37A9">
          <w:rPr>
            <w:noProof/>
            <w:webHidden/>
          </w:rPr>
        </w:r>
        <w:r w:rsidR="008A37A9">
          <w:rPr>
            <w:noProof/>
            <w:webHidden/>
          </w:rPr>
          <w:fldChar w:fldCharType="separate"/>
        </w:r>
        <w:r w:rsidR="00206894">
          <w:rPr>
            <w:noProof/>
            <w:webHidden/>
          </w:rPr>
          <w:t>20</w:t>
        </w:r>
        <w:r w:rsidR="008A37A9">
          <w:rPr>
            <w:noProof/>
            <w:webHidden/>
          </w:rPr>
          <w:fldChar w:fldCharType="end"/>
        </w:r>
      </w:hyperlink>
    </w:p>
    <w:p w14:paraId="008D732B" w14:textId="4AD5B783"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6" w:history="1">
        <w:r w:rsidR="008A37A9" w:rsidRPr="00D25851">
          <w:rPr>
            <w:rStyle w:val="Hyperlink"/>
            <w:noProof/>
          </w:rPr>
          <w:t>Hình 2.25 Code áp dụng Template Method (1)</w:t>
        </w:r>
        <w:r w:rsidR="008A37A9">
          <w:rPr>
            <w:noProof/>
            <w:webHidden/>
          </w:rPr>
          <w:tab/>
        </w:r>
        <w:r w:rsidR="008A37A9">
          <w:rPr>
            <w:noProof/>
            <w:webHidden/>
          </w:rPr>
          <w:fldChar w:fldCharType="begin"/>
        </w:r>
        <w:r w:rsidR="008A37A9">
          <w:rPr>
            <w:noProof/>
            <w:webHidden/>
          </w:rPr>
          <w:instrText xml:space="preserve"> PAGEREF _Toc133099386 \h </w:instrText>
        </w:r>
        <w:r w:rsidR="008A37A9">
          <w:rPr>
            <w:noProof/>
            <w:webHidden/>
          </w:rPr>
        </w:r>
        <w:r w:rsidR="008A37A9">
          <w:rPr>
            <w:noProof/>
            <w:webHidden/>
          </w:rPr>
          <w:fldChar w:fldCharType="separate"/>
        </w:r>
        <w:r w:rsidR="00206894">
          <w:rPr>
            <w:noProof/>
            <w:webHidden/>
          </w:rPr>
          <w:t>21</w:t>
        </w:r>
        <w:r w:rsidR="008A37A9">
          <w:rPr>
            <w:noProof/>
            <w:webHidden/>
          </w:rPr>
          <w:fldChar w:fldCharType="end"/>
        </w:r>
      </w:hyperlink>
    </w:p>
    <w:p w14:paraId="4D87FBC2" w14:textId="5B6FA77E"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7" w:history="1">
        <w:r w:rsidR="008A37A9" w:rsidRPr="00D25851">
          <w:rPr>
            <w:rStyle w:val="Hyperlink"/>
            <w:noProof/>
          </w:rPr>
          <w:t>Hình 2.26 Code áp dụng Template method (2)</w:t>
        </w:r>
        <w:r w:rsidR="008A37A9">
          <w:rPr>
            <w:noProof/>
            <w:webHidden/>
          </w:rPr>
          <w:tab/>
        </w:r>
        <w:r w:rsidR="008A37A9">
          <w:rPr>
            <w:noProof/>
            <w:webHidden/>
          </w:rPr>
          <w:fldChar w:fldCharType="begin"/>
        </w:r>
        <w:r w:rsidR="008A37A9">
          <w:rPr>
            <w:noProof/>
            <w:webHidden/>
          </w:rPr>
          <w:instrText xml:space="preserve"> PAGEREF _Toc133099387 \h </w:instrText>
        </w:r>
        <w:r w:rsidR="008A37A9">
          <w:rPr>
            <w:noProof/>
            <w:webHidden/>
          </w:rPr>
        </w:r>
        <w:r w:rsidR="008A37A9">
          <w:rPr>
            <w:noProof/>
            <w:webHidden/>
          </w:rPr>
          <w:fldChar w:fldCharType="separate"/>
        </w:r>
        <w:r w:rsidR="00206894">
          <w:rPr>
            <w:noProof/>
            <w:webHidden/>
          </w:rPr>
          <w:t>21</w:t>
        </w:r>
        <w:r w:rsidR="008A37A9">
          <w:rPr>
            <w:noProof/>
            <w:webHidden/>
          </w:rPr>
          <w:fldChar w:fldCharType="end"/>
        </w:r>
      </w:hyperlink>
    </w:p>
    <w:p w14:paraId="74D21D39" w14:textId="008D023E"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8" w:history="1">
        <w:r w:rsidR="008A37A9" w:rsidRPr="00D25851">
          <w:rPr>
            <w:rStyle w:val="Hyperlink"/>
            <w:noProof/>
          </w:rPr>
          <w:t>Hình 2.27 Sơ đồ Observer pattern</w:t>
        </w:r>
        <w:r w:rsidR="008A37A9">
          <w:rPr>
            <w:noProof/>
            <w:webHidden/>
          </w:rPr>
          <w:tab/>
        </w:r>
        <w:r w:rsidR="008A37A9">
          <w:rPr>
            <w:noProof/>
            <w:webHidden/>
          </w:rPr>
          <w:fldChar w:fldCharType="begin"/>
        </w:r>
        <w:r w:rsidR="008A37A9">
          <w:rPr>
            <w:noProof/>
            <w:webHidden/>
          </w:rPr>
          <w:instrText xml:space="preserve"> PAGEREF _Toc133099388 \h </w:instrText>
        </w:r>
        <w:r w:rsidR="008A37A9">
          <w:rPr>
            <w:noProof/>
            <w:webHidden/>
          </w:rPr>
        </w:r>
        <w:r w:rsidR="008A37A9">
          <w:rPr>
            <w:noProof/>
            <w:webHidden/>
          </w:rPr>
          <w:fldChar w:fldCharType="separate"/>
        </w:r>
        <w:r w:rsidR="00206894">
          <w:rPr>
            <w:noProof/>
            <w:webHidden/>
          </w:rPr>
          <w:t>22</w:t>
        </w:r>
        <w:r w:rsidR="008A37A9">
          <w:rPr>
            <w:noProof/>
            <w:webHidden/>
          </w:rPr>
          <w:fldChar w:fldCharType="end"/>
        </w:r>
      </w:hyperlink>
    </w:p>
    <w:p w14:paraId="3BB7F9D6" w14:textId="3B2E3DD9"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89" w:history="1">
        <w:r w:rsidR="008A37A9" w:rsidRPr="00D25851">
          <w:rPr>
            <w:rStyle w:val="Hyperlink"/>
            <w:noProof/>
          </w:rPr>
          <w:t>Hình 2.28 Code áp dụng Observer pattern (1)</w:t>
        </w:r>
        <w:r w:rsidR="008A37A9">
          <w:rPr>
            <w:noProof/>
            <w:webHidden/>
          </w:rPr>
          <w:tab/>
        </w:r>
        <w:r w:rsidR="008A37A9">
          <w:rPr>
            <w:noProof/>
            <w:webHidden/>
          </w:rPr>
          <w:fldChar w:fldCharType="begin"/>
        </w:r>
        <w:r w:rsidR="008A37A9">
          <w:rPr>
            <w:noProof/>
            <w:webHidden/>
          </w:rPr>
          <w:instrText xml:space="preserve"> PAGEREF _Toc133099389 \h </w:instrText>
        </w:r>
        <w:r w:rsidR="008A37A9">
          <w:rPr>
            <w:noProof/>
            <w:webHidden/>
          </w:rPr>
        </w:r>
        <w:r w:rsidR="008A37A9">
          <w:rPr>
            <w:noProof/>
            <w:webHidden/>
          </w:rPr>
          <w:fldChar w:fldCharType="separate"/>
        </w:r>
        <w:r w:rsidR="00206894">
          <w:rPr>
            <w:noProof/>
            <w:webHidden/>
          </w:rPr>
          <w:t>23</w:t>
        </w:r>
        <w:r w:rsidR="008A37A9">
          <w:rPr>
            <w:noProof/>
            <w:webHidden/>
          </w:rPr>
          <w:fldChar w:fldCharType="end"/>
        </w:r>
      </w:hyperlink>
    </w:p>
    <w:p w14:paraId="1BF85066" w14:textId="542EC02E"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0" w:history="1">
        <w:r w:rsidR="008A37A9" w:rsidRPr="00D25851">
          <w:rPr>
            <w:rStyle w:val="Hyperlink"/>
            <w:noProof/>
          </w:rPr>
          <w:t>Hình 2.29 Code áp dụng Observer pattern (2)</w:t>
        </w:r>
        <w:r w:rsidR="008A37A9">
          <w:rPr>
            <w:noProof/>
            <w:webHidden/>
          </w:rPr>
          <w:tab/>
        </w:r>
        <w:r w:rsidR="008A37A9">
          <w:rPr>
            <w:noProof/>
            <w:webHidden/>
          </w:rPr>
          <w:fldChar w:fldCharType="begin"/>
        </w:r>
        <w:r w:rsidR="008A37A9">
          <w:rPr>
            <w:noProof/>
            <w:webHidden/>
          </w:rPr>
          <w:instrText xml:space="preserve"> PAGEREF _Toc133099390 \h </w:instrText>
        </w:r>
        <w:r w:rsidR="008A37A9">
          <w:rPr>
            <w:noProof/>
            <w:webHidden/>
          </w:rPr>
        </w:r>
        <w:r w:rsidR="008A37A9">
          <w:rPr>
            <w:noProof/>
            <w:webHidden/>
          </w:rPr>
          <w:fldChar w:fldCharType="separate"/>
        </w:r>
        <w:r w:rsidR="00206894">
          <w:rPr>
            <w:noProof/>
            <w:webHidden/>
          </w:rPr>
          <w:t>23</w:t>
        </w:r>
        <w:r w:rsidR="008A37A9">
          <w:rPr>
            <w:noProof/>
            <w:webHidden/>
          </w:rPr>
          <w:fldChar w:fldCharType="end"/>
        </w:r>
      </w:hyperlink>
    </w:p>
    <w:p w14:paraId="203121BD" w14:textId="3EF3567F"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1" w:history="1">
        <w:r w:rsidR="008A37A9" w:rsidRPr="00D25851">
          <w:rPr>
            <w:rStyle w:val="Hyperlink"/>
            <w:noProof/>
          </w:rPr>
          <w:t>Hình 2.30 Code áp dụng Observer pattern (3)</w:t>
        </w:r>
        <w:r w:rsidR="008A37A9">
          <w:rPr>
            <w:noProof/>
            <w:webHidden/>
          </w:rPr>
          <w:tab/>
        </w:r>
        <w:r w:rsidR="008A37A9">
          <w:rPr>
            <w:noProof/>
            <w:webHidden/>
          </w:rPr>
          <w:fldChar w:fldCharType="begin"/>
        </w:r>
        <w:r w:rsidR="008A37A9">
          <w:rPr>
            <w:noProof/>
            <w:webHidden/>
          </w:rPr>
          <w:instrText xml:space="preserve"> PAGEREF _Toc133099391 \h </w:instrText>
        </w:r>
        <w:r w:rsidR="008A37A9">
          <w:rPr>
            <w:noProof/>
            <w:webHidden/>
          </w:rPr>
        </w:r>
        <w:r w:rsidR="008A37A9">
          <w:rPr>
            <w:noProof/>
            <w:webHidden/>
          </w:rPr>
          <w:fldChar w:fldCharType="separate"/>
        </w:r>
        <w:r w:rsidR="00206894">
          <w:rPr>
            <w:noProof/>
            <w:webHidden/>
          </w:rPr>
          <w:t>24</w:t>
        </w:r>
        <w:r w:rsidR="008A37A9">
          <w:rPr>
            <w:noProof/>
            <w:webHidden/>
          </w:rPr>
          <w:fldChar w:fldCharType="end"/>
        </w:r>
      </w:hyperlink>
    </w:p>
    <w:p w14:paraId="17E80A7B" w14:textId="6B5B324A"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2" w:history="1">
        <w:r w:rsidR="008A37A9" w:rsidRPr="00D25851">
          <w:rPr>
            <w:rStyle w:val="Hyperlink"/>
            <w:noProof/>
          </w:rPr>
          <w:t>Hình 2.31 Code áp dụng Observer pattern (4)</w:t>
        </w:r>
        <w:r w:rsidR="008A37A9">
          <w:rPr>
            <w:noProof/>
            <w:webHidden/>
          </w:rPr>
          <w:tab/>
        </w:r>
        <w:r w:rsidR="008A37A9">
          <w:rPr>
            <w:noProof/>
            <w:webHidden/>
          </w:rPr>
          <w:fldChar w:fldCharType="begin"/>
        </w:r>
        <w:r w:rsidR="008A37A9">
          <w:rPr>
            <w:noProof/>
            <w:webHidden/>
          </w:rPr>
          <w:instrText xml:space="preserve"> PAGEREF _Toc133099392 \h </w:instrText>
        </w:r>
        <w:r w:rsidR="008A37A9">
          <w:rPr>
            <w:noProof/>
            <w:webHidden/>
          </w:rPr>
        </w:r>
        <w:r w:rsidR="008A37A9">
          <w:rPr>
            <w:noProof/>
            <w:webHidden/>
          </w:rPr>
          <w:fldChar w:fldCharType="separate"/>
        </w:r>
        <w:r w:rsidR="00206894">
          <w:rPr>
            <w:noProof/>
            <w:webHidden/>
          </w:rPr>
          <w:t>24</w:t>
        </w:r>
        <w:r w:rsidR="008A37A9">
          <w:rPr>
            <w:noProof/>
            <w:webHidden/>
          </w:rPr>
          <w:fldChar w:fldCharType="end"/>
        </w:r>
      </w:hyperlink>
    </w:p>
    <w:p w14:paraId="3BE6DAB7" w14:textId="6E3B2EBA"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3" w:history="1">
        <w:r w:rsidR="008A37A9" w:rsidRPr="00D25851">
          <w:rPr>
            <w:rStyle w:val="Hyperlink"/>
            <w:noProof/>
          </w:rPr>
          <w:t>Hình 2.32 Sơ đồ lớp Decorator pattern</w:t>
        </w:r>
        <w:r w:rsidR="008A37A9">
          <w:rPr>
            <w:noProof/>
            <w:webHidden/>
          </w:rPr>
          <w:tab/>
        </w:r>
        <w:r w:rsidR="008A37A9">
          <w:rPr>
            <w:noProof/>
            <w:webHidden/>
          </w:rPr>
          <w:fldChar w:fldCharType="begin"/>
        </w:r>
        <w:r w:rsidR="008A37A9">
          <w:rPr>
            <w:noProof/>
            <w:webHidden/>
          </w:rPr>
          <w:instrText xml:space="preserve"> PAGEREF _Toc133099393 \h </w:instrText>
        </w:r>
        <w:r w:rsidR="008A37A9">
          <w:rPr>
            <w:noProof/>
            <w:webHidden/>
          </w:rPr>
        </w:r>
        <w:r w:rsidR="008A37A9">
          <w:rPr>
            <w:noProof/>
            <w:webHidden/>
          </w:rPr>
          <w:fldChar w:fldCharType="separate"/>
        </w:r>
        <w:r w:rsidR="00206894">
          <w:rPr>
            <w:noProof/>
            <w:webHidden/>
          </w:rPr>
          <w:t>25</w:t>
        </w:r>
        <w:r w:rsidR="008A37A9">
          <w:rPr>
            <w:noProof/>
            <w:webHidden/>
          </w:rPr>
          <w:fldChar w:fldCharType="end"/>
        </w:r>
      </w:hyperlink>
    </w:p>
    <w:p w14:paraId="226163A4" w14:textId="15D32969"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4" w:history="1">
        <w:r w:rsidR="008A37A9" w:rsidRPr="00D25851">
          <w:rPr>
            <w:rStyle w:val="Hyperlink"/>
            <w:noProof/>
          </w:rPr>
          <w:t>Hình 2.33 Code áp dụng Decorator pattern (1)</w:t>
        </w:r>
        <w:r w:rsidR="008A37A9">
          <w:rPr>
            <w:noProof/>
            <w:webHidden/>
          </w:rPr>
          <w:tab/>
        </w:r>
        <w:r w:rsidR="008A37A9">
          <w:rPr>
            <w:noProof/>
            <w:webHidden/>
          </w:rPr>
          <w:fldChar w:fldCharType="begin"/>
        </w:r>
        <w:r w:rsidR="008A37A9">
          <w:rPr>
            <w:noProof/>
            <w:webHidden/>
          </w:rPr>
          <w:instrText xml:space="preserve"> PAGEREF _Toc133099394 \h </w:instrText>
        </w:r>
        <w:r w:rsidR="008A37A9">
          <w:rPr>
            <w:noProof/>
            <w:webHidden/>
          </w:rPr>
        </w:r>
        <w:r w:rsidR="008A37A9">
          <w:rPr>
            <w:noProof/>
            <w:webHidden/>
          </w:rPr>
          <w:fldChar w:fldCharType="separate"/>
        </w:r>
        <w:r w:rsidR="00206894">
          <w:rPr>
            <w:noProof/>
            <w:webHidden/>
          </w:rPr>
          <w:t>25</w:t>
        </w:r>
        <w:r w:rsidR="008A37A9">
          <w:rPr>
            <w:noProof/>
            <w:webHidden/>
          </w:rPr>
          <w:fldChar w:fldCharType="end"/>
        </w:r>
      </w:hyperlink>
    </w:p>
    <w:p w14:paraId="0D385729" w14:textId="4F280539"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5" w:history="1">
        <w:r w:rsidR="008A37A9" w:rsidRPr="00D25851">
          <w:rPr>
            <w:rStyle w:val="Hyperlink"/>
            <w:noProof/>
          </w:rPr>
          <w:t>Hình 2.34 Code áp dụng Decorator pattern (2)</w:t>
        </w:r>
        <w:r w:rsidR="008A37A9">
          <w:rPr>
            <w:noProof/>
            <w:webHidden/>
          </w:rPr>
          <w:tab/>
        </w:r>
        <w:r w:rsidR="008A37A9">
          <w:rPr>
            <w:noProof/>
            <w:webHidden/>
          </w:rPr>
          <w:fldChar w:fldCharType="begin"/>
        </w:r>
        <w:r w:rsidR="008A37A9">
          <w:rPr>
            <w:noProof/>
            <w:webHidden/>
          </w:rPr>
          <w:instrText xml:space="preserve"> PAGEREF _Toc133099395 \h </w:instrText>
        </w:r>
        <w:r w:rsidR="008A37A9">
          <w:rPr>
            <w:noProof/>
            <w:webHidden/>
          </w:rPr>
        </w:r>
        <w:r w:rsidR="008A37A9">
          <w:rPr>
            <w:noProof/>
            <w:webHidden/>
          </w:rPr>
          <w:fldChar w:fldCharType="separate"/>
        </w:r>
        <w:r w:rsidR="00206894">
          <w:rPr>
            <w:noProof/>
            <w:webHidden/>
          </w:rPr>
          <w:t>26</w:t>
        </w:r>
        <w:r w:rsidR="008A37A9">
          <w:rPr>
            <w:noProof/>
            <w:webHidden/>
          </w:rPr>
          <w:fldChar w:fldCharType="end"/>
        </w:r>
      </w:hyperlink>
    </w:p>
    <w:p w14:paraId="4574656F" w14:textId="0B57D37C"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6" w:history="1">
        <w:r w:rsidR="008A37A9" w:rsidRPr="00D25851">
          <w:rPr>
            <w:rStyle w:val="Hyperlink"/>
            <w:noProof/>
          </w:rPr>
          <w:t>Hình 2.35 Code áp dụng Decorator pattern (3)</w:t>
        </w:r>
        <w:r w:rsidR="008A37A9">
          <w:rPr>
            <w:noProof/>
            <w:webHidden/>
          </w:rPr>
          <w:tab/>
        </w:r>
        <w:r w:rsidR="008A37A9">
          <w:rPr>
            <w:noProof/>
            <w:webHidden/>
          </w:rPr>
          <w:fldChar w:fldCharType="begin"/>
        </w:r>
        <w:r w:rsidR="008A37A9">
          <w:rPr>
            <w:noProof/>
            <w:webHidden/>
          </w:rPr>
          <w:instrText xml:space="preserve"> PAGEREF _Toc133099396 \h </w:instrText>
        </w:r>
        <w:r w:rsidR="008A37A9">
          <w:rPr>
            <w:noProof/>
            <w:webHidden/>
          </w:rPr>
        </w:r>
        <w:r w:rsidR="008A37A9">
          <w:rPr>
            <w:noProof/>
            <w:webHidden/>
          </w:rPr>
          <w:fldChar w:fldCharType="separate"/>
        </w:r>
        <w:r w:rsidR="00206894">
          <w:rPr>
            <w:noProof/>
            <w:webHidden/>
          </w:rPr>
          <w:t>26</w:t>
        </w:r>
        <w:r w:rsidR="008A37A9">
          <w:rPr>
            <w:noProof/>
            <w:webHidden/>
          </w:rPr>
          <w:fldChar w:fldCharType="end"/>
        </w:r>
      </w:hyperlink>
    </w:p>
    <w:p w14:paraId="1D642D3E" w14:textId="45823E02"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7" w:history="1">
        <w:r w:rsidR="008A37A9" w:rsidRPr="00D25851">
          <w:rPr>
            <w:rStyle w:val="Hyperlink"/>
            <w:noProof/>
          </w:rPr>
          <w:t>Hình 2.36 Code áp dụng Decorator pattern (4)</w:t>
        </w:r>
        <w:r w:rsidR="008A37A9">
          <w:rPr>
            <w:noProof/>
            <w:webHidden/>
          </w:rPr>
          <w:tab/>
        </w:r>
        <w:r w:rsidR="008A37A9">
          <w:rPr>
            <w:noProof/>
            <w:webHidden/>
          </w:rPr>
          <w:fldChar w:fldCharType="begin"/>
        </w:r>
        <w:r w:rsidR="008A37A9">
          <w:rPr>
            <w:noProof/>
            <w:webHidden/>
          </w:rPr>
          <w:instrText xml:space="preserve"> PAGEREF _Toc133099397 \h </w:instrText>
        </w:r>
        <w:r w:rsidR="008A37A9">
          <w:rPr>
            <w:noProof/>
            <w:webHidden/>
          </w:rPr>
        </w:r>
        <w:r w:rsidR="008A37A9">
          <w:rPr>
            <w:noProof/>
            <w:webHidden/>
          </w:rPr>
          <w:fldChar w:fldCharType="separate"/>
        </w:r>
        <w:r w:rsidR="00206894">
          <w:rPr>
            <w:noProof/>
            <w:webHidden/>
          </w:rPr>
          <w:t>27</w:t>
        </w:r>
        <w:r w:rsidR="008A37A9">
          <w:rPr>
            <w:noProof/>
            <w:webHidden/>
          </w:rPr>
          <w:fldChar w:fldCharType="end"/>
        </w:r>
      </w:hyperlink>
    </w:p>
    <w:p w14:paraId="272855CD" w14:textId="5EC151EB"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8" w:history="1">
        <w:r w:rsidR="008A37A9" w:rsidRPr="00D25851">
          <w:rPr>
            <w:rStyle w:val="Hyperlink"/>
            <w:noProof/>
          </w:rPr>
          <w:t>Hình 2.37 Code áp dụng Decorator pattern (5)</w:t>
        </w:r>
        <w:r w:rsidR="008A37A9">
          <w:rPr>
            <w:noProof/>
            <w:webHidden/>
          </w:rPr>
          <w:tab/>
        </w:r>
        <w:r w:rsidR="008A37A9">
          <w:rPr>
            <w:noProof/>
            <w:webHidden/>
          </w:rPr>
          <w:fldChar w:fldCharType="begin"/>
        </w:r>
        <w:r w:rsidR="008A37A9">
          <w:rPr>
            <w:noProof/>
            <w:webHidden/>
          </w:rPr>
          <w:instrText xml:space="preserve"> PAGEREF _Toc133099398 \h </w:instrText>
        </w:r>
        <w:r w:rsidR="008A37A9">
          <w:rPr>
            <w:noProof/>
            <w:webHidden/>
          </w:rPr>
        </w:r>
        <w:r w:rsidR="008A37A9">
          <w:rPr>
            <w:noProof/>
            <w:webHidden/>
          </w:rPr>
          <w:fldChar w:fldCharType="separate"/>
        </w:r>
        <w:r w:rsidR="00206894">
          <w:rPr>
            <w:noProof/>
            <w:webHidden/>
          </w:rPr>
          <w:t>27</w:t>
        </w:r>
        <w:r w:rsidR="008A37A9">
          <w:rPr>
            <w:noProof/>
            <w:webHidden/>
          </w:rPr>
          <w:fldChar w:fldCharType="end"/>
        </w:r>
      </w:hyperlink>
    </w:p>
    <w:p w14:paraId="51706EBE" w14:textId="2B4AB36E"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399" w:history="1">
        <w:r w:rsidR="008A37A9" w:rsidRPr="00D25851">
          <w:rPr>
            <w:rStyle w:val="Hyperlink"/>
            <w:noProof/>
          </w:rPr>
          <w:t>Hình 2.38 Một trong những sơ đồ lớp MVC (1)</w:t>
        </w:r>
        <w:r w:rsidR="008A37A9">
          <w:rPr>
            <w:noProof/>
            <w:webHidden/>
          </w:rPr>
          <w:tab/>
        </w:r>
        <w:r w:rsidR="008A37A9">
          <w:rPr>
            <w:noProof/>
            <w:webHidden/>
          </w:rPr>
          <w:fldChar w:fldCharType="begin"/>
        </w:r>
        <w:r w:rsidR="008A37A9">
          <w:rPr>
            <w:noProof/>
            <w:webHidden/>
          </w:rPr>
          <w:instrText xml:space="preserve"> PAGEREF _Toc133099399 \h </w:instrText>
        </w:r>
        <w:r w:rsidR="008A37A9">
          <w:rPr>
            <w:noProof/>
            <w:webHidden/>
          </w:rPr>
        </w:r>
        <w:r w:rsidR="008A37A9">
          <w:rPr>
            <w:noProof/>
            <w:webHidden/>
          </w:rPr>
          <w:fldChar w:fldCharType="separate"/>
        </w:r>
        <w:r w:rsidR="00206894">
          <w:rPr>
            <w:noProof/>
            <w:webHidden/>
          </w:rPr>
          <w:t>28</w:t>
        </w:r>
        <w:r w:rsidR="008A37A9">
          <w:rPr>
            <w:noProof/>
            <w:webHidden/>
          </w:rPr>
          <w:fldChar w:fldCharType="end"/>
        </w:r>
      </w:hyperlink>
    </w:p>
    <w:p w14:paraId="61553D9F" w14:textId="7CF1DC2A"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400" w:history="1">
        <w:r w:rsidR="008A37A9" w:rsidRPr="00D25851">
          <w:rPr>
            <w:rStyle w:val="Hyperlink"/>
            <w:noProof/>
          </w:rPr>
          <w:t>Hình 2.39 Một trong những sơ đồ lớp MVC (2)</w:t>
        </w:r>
        <w:r w:rsidR="008A37A9">
          <w:rPr>
            <w:noProof/>
            <w:webHidden/>
          </w:rPr>
          <w:tab/>
        </w:r>
        <w:r w:rsidR="008A37A9">
          <w:rPr>
            <w:noProof/>
            <w:webHidden/>
          </w:rPr>
          <w:fldChar w:fldCharType="begin"/>
        </w:r>
        <w:r w:rsidR="008A37A9">
          <w:rPr>
            <w:noProof/>
            <w:webHidden/>
          </w:rPr>
          <w:instrText xml:space="preserve"> PAGEREF _Toc133099400 \h </w:instrText>
        </w:r>
        <w:r w:rsidR="008A37A9">
          <w:rPr>
            <w:noProof/>
            <w:webHidden/>
          </w:rPr>
        </w:r>
        <w:r w:rsidR="008A37A9">
          <w:rPr>
            <w:noProof/>
            <w:webHidden/>
          </w:rPr>
          <w:fldChar w:fldCharType="separate"/>
        </w:r>
        <w:r w:rsidR="00206894">
          <w:rPr>
            <w:noProof/>
            <w:webHidden/>
          </w:rPr>
          <w:t>29</w:t>
        </w:r>
        <w:r w:rsidR="008A37A9">
          <w:rPr>
            <w:noProof/>
            <w:webHidden/>
          </w:rPr>
          <w:fldChar w:fldCharType="end"/>
        </w:r>
      </w:hyperlink>
    </w:p>
    <w:p w14:paraId="1E29EB5C" w14:textId="191C1811"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401" w:history="1">
        <w:r w:rsidR="008A37A9" w:rsidRPr="00D25851">
          <w:rPr>
            <w:rStyle w:val="Hyperlink"/>
            <w:noProof/>
          </w:rPr>
          <w:t>Hình 2.40 Code áp dụng MVC (1)</w:t>
        </w:r>
        <w:r w:rsidR="008A37A9">
          <w:rPr>
            <w:noProof/>
            <w:webHidden/>
          </w:rPr>
          <w:tab/>
        </w:r>
        <w:r w:rsidR="008A37A9">
          <w:rPr>
            <w:noProof/>
            <w:webHidden/>
          </w:rPr>
          <w:fldChar w:fldCharType="begin"/>
        </w:r>
        <w:r w:rsidR="008A37A9">
          <w:rPr>
            <w:noProof/>
            <w:webHidden/>
          </w:rPr>
          <w:instrText xml:space="preserve"> PAGEREF _Toc133099401 \h </w:instrText>
        </w:r>
        <w:r w:rsidR="008A37A9">
          <w:rPr>
            <w:noProof/>
            <w:webHidden/>
          </w:rPr>
        </w:r>
        <w:r w:rsidR="008A37A9">
          <w:rPr>
            <w:noProof/>
            <w:webHidden/>
          </w:rPr>
          <w:fldChar w:fldCharType="separate"/>
        </w:r>
        <w:r w:rsidR="00206894">
          <w:rPr>
            <w:noProof/>
            <w:webHidden/>
          </w:rPr>
          <w:t>29</w:t>
        </w:r>
        <w:r w:rsidR="008A37A9">
          <w:rPr>
            <w:noProof/>
            <w:webHidden/>
          </w:rPr>
          <w:fldChar w:fldCharType="end"/>
        </w:r>
      </w:hyperlink>
    </w:p>
    <w:p w14:paraId="4936DFCB" w14:textId="146DFE31"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402" w:history="1">
        <w:r w:rsidR="008A37A9" w:rsidRPr="00D25851">
          <w:rPr>
            <w:rStyle w:val="Hyperlink"/>
            <w:noProof/>
          </w:rPr>
          <w:t>Hình 2.41 Code áp dụng MVC (2)</w:t>
        </w:r>
        <w:r w:rsidR="008A37A9">
          <w:rPr>
            <w:noProof/>
            <w:webHidden/>
          </w:rPr>
          <w:tab/>
        </w:r>
        <w:r w:rsidR="008A37A9">
          <w:rPr>
            <w:noProof/>
            <w:webHidden/>
          </w:rPr>
          <w:fldChar w:fldCharType="begin"/>
        </w:r>
        <w:r w:rsidR="008A37A9">
          <w:rPr>
            <w:noProof/>
            <w:webHidden/>
          </w:rPr>
          <w:instrText xml:space="preserve"> PAGEREF _Toc133099402 \h </w:instrText>
        </w:r>
        <w:r w:rsidR="008A37A9">
          <w:rPr>
            <w:noProof/>
            <w:webHidden/>
          </w:rPr>
        </w:r>
        <w:r w:rsidR="008A37A9">
          <w:rPr>
            <w:noProof/>
            <w:webHidden/>
          </w:rPr>
          <w:fldChar w:fldCharType="separate"/>
        </w:r>
        <w:r w:rsidR="00206894">
          <w:rPr>
            <w:noProof/>
            <w:webHidden/>
          </w:rPr>
          <w:t>30</w:t>
        </w:r>
        <w:r w:rsidR="008A37A9">
          <w:rPr>
            <w:noProof/>
            <w:webHidden/>
          </w:rPr>
          <w:fldChar w:fldCharType="end"/>
        </w:r>
      </w:hyperlink>
    </w:p>
    <w:p w14:paraId="59345180" w14:textId="2AF54D33"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403" w:history="1">
        <w:r w:rsidR="008A37A9" w:rsidRPr="00D25851">
          <w:rPr>
            <w:rStyle w:val="Hyperlink"/>
            <w:noProof/>
          </w:rPr>
          <w:t>Hình 2.42 Sơ đồ lớp Proxy pattern</w:t>
        </w:r>
        <w:r w:rsidR="008A37A9">
          <w:rPr>
            <w:noProof/>
            <w:webHidden/>
          </w:rPr>
          <w:tab/>
        </w:r>
        <w:r w:rsidR="008A37A9">
          <w:rPr>
            <w:noProof/>
            <w:webHidden/>
          </w:rPr>
          <w:fldChar w:fldCharType="begin"/>
        </w:r>
        <w:r w:rsidR="008A37A9">
          <w:rPr>
            <w:noProof/>
            <w:webHidden/>
          </w:rPr>
          <w:instrText xml:space="preserve"> PAGEREF _Toc133099403 \h </w:instrText>
        </w:r>
        <w:r w:rsidR="008A37A9">
          <w:rPr>
            <w:noProof/>
            <w:webHidden/>
          </w:rPr>
        </w:r>
        <w:r w:rsidR="008A37A9">
          <w:rPr>
            <w:noProof/>
            <w:webHidden/>
          </w:rPr>
          <w:fldChar w:fldCharType="separate"/>
        </w:r>
        <w:r w:rsidR="00206894">
          <w:rPr>
            <w:noProof/>
            <w:webHidden/>
          </w:rPr>
          <w:t>30</w:t>
        </w:r>
        <w:r w:rsidR="008A37A9">
          <w:rPr>
            <w:noProof/>
            <w:webHidden/>
          </w:rPr>
          <w:fldChar w:fldCharType="end"/>
        </w:r>
      </w:hyperlink>
    </w:p>
    <w:p w14:paraId="472784C6" w14:textId="43264928"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404" w:history="1">
        <w:r w:rsidR="008A37A9" w:rsidRPr="00D25851">
          <w:rPr>
            <w:rStyle w:val="Hyperlink"/>
            <w:noProof/>
          </w:rPr>
          <w:t>Hình 2.43 Code áp dụng Proxy pattern (1)</w:t>
        </w:r>
        <w:r w:rsidR="008A37A9">
          <w:rPr>
            <w:noProof/>
            <w:webHidden/>
          </w:rPr>
          <w:tab/>
        </w:r>
        <w:r w:rsidR="008A37A9">
          <w:rPr>
            <w:noProof/>
            <w:webHidden/>
          </w:rPr>
          <w:fldChar w:fldCharType="begin"/>
        </w:r>
        <w:r w:rsidR="008A37A9">
          <w:rPr>
            <w:noProof/>
            <w:webHidden/>
          </w:rPr>
          <w:instrText xml:space="preserve"> PAGEREF _Toc133099404 \h </w:instrText>
        </w:r>
        <w:r w:rsidR="008A37A9">
          <w:rPr>
            <w:noProof/>
            <w:webHidden/>
          </w:rPr>
        </w:r>
        <w:r w:rsidR="008A37A9">
          <w:rPr>
            <w:noProof/>
            <w:webHidden/>
          </w:rPr>
          <w:fldChar w:fldCharType="separate"/>
        </w:r>
        <w:r w:rsidR="00206894">
          <w:rPr>
            <w:noProof/>
            <w:webHidden/>
          </w:rPr>
          <w:t>31</w:t>
        </w:r>
        <w:r w:rsidR="008A37A9">
          <w:rPr>
            <w:noProof/>
            <w:webHidden/>
          </w:rPr>
          <w:fldChar w:fldCharType="end"/>
        </w:r>
      </w:hyperlink>
    </w:p>
    <w:p w14:paraId="521D81A3" w14:textId="326AA680" w:rsidR="008A37A9" w:rsidRDefault="00CC351E">
      <w:pPr>
        <w:pStyle w:val="TableofFigures"/>
        <w:tabs>
          <w:tab w:val="right" w:leader="dot" w:pos="9111"/>
        </w:tabs>
        <w:rPr>
          <w:rFonts w:asciiTheme="minorHAnsi" w:eastAsiaTheme="minorEastAsia" w:hAnsiTheme="minorHAnsi" w:cstheme="minorBidi"/>
          <w:noProof/>
          <w:sz w:val="22"/>
          <w:szCs w:val="22"/>
        </w:rPr>
      </w:pPr>
      <w:hyperlink w:anchor="_Toc133099405" w:history="1">
        <w:r w:rsidR="008A37A9" w:rsidRPr="00D25851">
          <w:rPr>
            <w:rStyle w:val="Hyperlink"/>
            <w:noProof/>
          </w:rPr>
          <w:t>Hình 2.43 Code áp dụng Proxy pattern (2)</w:t>
        </w:r>
        <w:r w:rsidR="008A37A9">
          <w:rPr>
            <w:noProof/>
            <w:webHidden/>
          </w:rPr>
          <w:tab/>
        </w:r>
        <w:r w:rsidR="008A37A9">
          <w:rPr>
            <w:noProof/>
            <w:webHidden/>
          </w:rPr>
          <w:fldChar w:fldCharType="begin"/>
        </w:r>
        <w:r w:rsidR="008A37A9">
          <w:rPr>
            <w:noProof/>
            <w:webHidden/>
          </w:rPr>
          <w:instrText xml:space="preserve"> PAGEREF _Toc133099405 \h </w:instrText>
        </w:r>
        <w:r w:rsidR="008A37A9">
          <w:rPr>
            <w:noProof/>
            <w:webHidden/>
          </w:rPr>
        </w:r>
        <w:r w:rsidR="008A37A9">
          <w:rPr>
            <w:noProof/>
            <w:webHidden/>
          </w:rPr>
          <w:fldChar w:fldCharType="separate"/>
        </w:r>
        <w:r w:rsidR="00206894">
          <w:rPr>
            <w:noProof/>
            <w:webHidden/>
          </w:rPr>
          <w:t>31</w:t>
        </w:r>
        <w:r w:rsidR="008A37A9">
          <w:rPr>
            <w:noProof/>
            <w:webHidden/>
          </w:rPr>
          <w:fldChar w:fldCharType="end"/>
        </w:r>
      </w:hyperlink>
    </w:p>
    <w:p w14:paraId="272E89B7" w14:textId="51031EA9" w:rsidR="00867C2D" w:rsidRDefault="00325A20" w:rsidP="007E6AB9">
      <w:pPr>
        <w:tabs>
          <w:tab w:val="center" w:pos="6379"/>
        </w:tabs>
        <w:spacing w:after="200" w:line="360" w:lineRule="auto"/>
        <w:rPr>
          <w:szCs w:val="26"/>
        </w:rPr>
      </w:pPr>
      <w:r>
        <w:rPr>
          <w:szCs w:val="26"/>
        </w:rPr>
        <w:fldChar w:fldCharType="end"/>
      </w:r>
    </w:p>
    <w:p w14:paraId="668CB724" w14:textId="3F5ADA96" w:rsidR="00A54F1D" w:rsidRDefault="00A54F1D" w:rsidP="007E6AB9">
      <w:pPr>
        <w:tabs>
          <w:tab w:val="center" w:pos="6379"/>
        </w:tabs>
        <w:spacing w:after="200" w:line="360" w:lineRule="auto"/>
        <w:rPr>
          <w:szCs w:val="26"/>
        </w:rPr>
      </w:pPr>
    </w:p>
    <w:p w14:paraId="1B8085A9" w14:textId="77777777" w:rsidR="00A54F1D" w:rsidRPr="005D5C20" w:rsidRDefault="00A54F1D" w:rsidP="007E6AB9">
      <w:pPr>
        <w:tabs>
          <w:tab w:val="center" w:pos="6379"/>
        </w:tabs>
        <w:spacing w:after="200" w:line="360" w:lineRule="auto"/>
        <w:rPr>
          <w:sz w:val="26"/>
          <w:szCs w:val="26"/>
        </w:rPr>
      </w:pPr>
    </w:p>
    <w:p w14:paraId="1E6437CA" w14:textId="77777777" w:rsidR="000F32EA" w:rsidRDefault="000F32EA" w:rsidP="004A7C39">
      <w:pPr>
        <w:pStyle w:val="Chng"/>
      </w:pPr>
    </w:p>
    <w:p w14:paraId="3C79B561" w14:textId="77777777" w:rsidR="000F32EA" w:rsidRDefault="000F32EA" w:rsidP="004A7C39">
      <w:pPr>
        <w:pStyle w:val="Chng"/>
      </w:pPr>
    </w:p>
    <w:p w14:paraId="48C987AE" w14:textId="05BCF117" w:rsidR="00160ADE" w:rsidRPr="00880D36" w:rsidRDefault="007B1A23" w:rsidP="004A7C39">
      <w:pPr>
        <w:pStyle w:val="Chng"/>
      </w:pPr>
      <w:bookmarkStart w:id="8" w:name="_Toc133099319"/>
      <w:r w:rsidRPr="00880D36">
        <w:lastRenderedPageBreak/>
        <w:t>C</w:t>
      </w:r>
      <w:r w:rsidR="00CD13EC" w:rsidRPr="00880D36">
        <w:t>HƯƠNG 1</w:t>
      </w:r>
      <w:r w:rsidR="0064189C">
        <w:t xml:space="preserve"> – </w:t>
      </w:r>
      <w:r w:rsidR="005170D6">
        <w:t>MỞ ĐẦU</w:t>
      </w:r>
      <w:bookmarkEnd w:id="8"/>
    </w:p>
    <w:p w14:paraId="77C08F53" w14:textId="77777777" w:rsidR="0098311C" w:rsidRDefault="0098311C" w:rsidP="0098311C">
      <w:pPr>
        <w:pStyle w:val="Nidungvnbn"/>
      </w:pPr>
      <w:r>
        <w:t xml:space="preserve">Phần mềm quản lý bán hàng cho cửa hàng tiện lợi là một dự án nhằm tạo ra một phần mềm hỗ trợ những nhân viên ở cửa hàng tiện lợi có thể dễ dàng hơn để hoàn thành công việc bán hàng của mình. </w:t>
      </w:r>
    </w:p>
    <w:p w14:paraId="31475678" w14:textId="77777777" w:rsidR="0098311C" w:rsidRDefault="0098311C" w:rsidP="0098311C">
      <w:pPr>
        <w:pStyle w:val="Nidungvnbn"/>
      </w:pPr>
      <w:r>
        <w:t>Phần mềm được thiết với giao diện thân thiện và dễ dàng sử dụng với đa số người dùng. Nhân viên cửa hàng có thể đăng nhập vào phần mềm thực hiện các chức năng chức năng thanh toán, quản lý sản phẩm cũng như doanh thu cửa hàng.</w:t>
      </w:r>
    </w:p>
    <w:p w14:paraId="7D0EA4CF" w14:textId="20A403BB" w:rsidR="00636E8F" w:rsidRDefault="0098311C" w:rsidP="0098311C">
      <w:pPr>
        <w:pStyle w:val="Nidungvnbn"/>
        <w:ind w:firstLine="0"/>
      </w:pPr>
      <w:r>
        <w:rPr>
          <w:lang w:val="vi-VN"/>
        </w:rPr>
        <w:tab/>
      </w:r>
      <w:r>
        <w:t xml:space="preserve">Tuy nhiên </w:t>
      </w:r>
      <w:r w:rsidR="00830468">
        <w:t>phần mềm</w:t>
      </w:r>
      <w:r>
        <w:t xml:space="preserve"> ban đầu còn đơn giản</w:t>
      </w:r>
      <w:r w:rsidR="00830468">
        <w:t>, thiếu các chức năng</w:t>
      </w:r>
      <w:r>
        <w:t xml:space="preserve"> và chưa tối ưu, cho nên chúng em sẽ áp dụng các mẫu thiết kế phù hợp để nâng cao chất lượng cho phần mềm. </w:t>
      </w:r>
    </w:p>
    <w:p w14:paraId="643F4AC5" w14:textId="55D8BAE3" w:rsidR="00453AB1" w:rsidRDefault="00830468" w:rsidP="00830468">
      <w:pPr>
        <w:pStyle w:val="Nidungvnbn"/>
        <w:ind w:firstLine="0"/>
      </w:pPr>
      <w:r>
        <w:tab/>
        <w:t>Yêu cầu phần mềm sau khi áp dụng các mẫu thiết kế là phải đảm bảo phần mềm hoạt động tốt, giao diện thân thiện dễ tương tác, có đủ các chức năng cần thiết cũng như tối ưu chất lượng cho phần mềm.</w:t>
      </w:r>
      <w:r w:rsidR="00453AB1">
        <w:br w:type="page"/>
      </w:r>
    </w:p>
    <w:p w14:paraId="6B244958" w14:textId="0298CC5C" w:rsidR="007B1A23" w:rsidRPr="004A7C39" w:rsidRDefault="00453AB1" w:rsidP="004A7C39">
      <w:pPr>
        <w:pStyle w:val="Chng"/>
      </w:pPr>
      <w:bookmarkStart w:id="9" w:name="_Toc133099320"/>
      <w:r w:rsidRPr="004A7C39">
        <w:lastRenderedPageBreak/>
        <w:t>CHƯƠNG 2</w:t>
      </w:r>
      <w:r w:rsidR="00024496">
        <w:t xml:space="preserve"> – </w:t>
      </w:r>
      <w:r w:rsidR="00830468">
        <w:t xml:space="preserve">CÁC MẪU THIẾT KẾ ĐƯỢC </w:t>
      </w:r>
      <w:r w:rsidR="007A5DA5">
        <w:t>ÁP</w:t>
      </w:r>
      <w:r w:rsidR="00830468">
        <w:t xml:space="preserve"> DỤNG</w:t>
      </w:r>
      <w:bookmarkEnd w:id="9"/>
    </w:p>
    <w:p w14:paraId="375587F1" w14:textId="65193971" w:rsidR="00024496" w:rsidRDefault="00BF0E21" w:rsidP="00024496">
      <w:pPr>
        <w:pStyle w:val="Tiumccp1"/>
      </w:pPr>
      <w:bookmarkStart w:id="10" w:name="_Toc133099321"/>
      <w:r>
        <w:t>2</w:t>
      </w:r>
      <w:r w:rsidR="00024496">
        <w:t xml:space="preserve">.1 </w:t>
      </w:r>
      <w:r w:rsidR="00F23916">
        <w:t>Singleton</w:t>
      </w:r>
      <w:r w:rsidR="00B95DE0">
        <w:t xml:space="preserve"> pattern</w:t>
      </w:r>
      <w:bookmarkEnd w:id="10"/>
    </w:p>
    <w:p w14:paraId="248086D4" w14:textId="1900F128" w:rsidR="00BF0E21" w:rsidRDefault="00BF0E21" w:rsidP="00BF0E21">
      <w:pPr>
        <w:pStyle w:val="Tiumccp2"/>
      </w:pPr>
      <w:bookmarkStart w:id="11" w:name="_Toc133099322"/>
      <w:r>
        <w:t xml:space="preserve">2.1.1 </w:t>
      </w:r>
      <w:r w:rsidR="00830468">
        <w:t>Lý do áp dụng</w:t>
      </w:r>
      <w:bookmarkEnd w:id="11"/>
    </w:p>
    <w:p w14:paraId="29E9CF69" w14:textId="0C8A6EF3" w:rsidR="001505AA" w:rsidRDefault="006E44DD" w:rsidP="00830468">
      <w:pPr>
        <w:pStyle w:val="Nidungvnbn"/>
      </w:pPr>
      <w:r>
        <w:t xml:space="preserve">Dự án ban đầu </w:t>
      </w:r>
      <w:r w:rsidR="0047365F">
        <w:t>chưa được xây dựng theo mô hình MVC và</w:t>
      </w:r>
      <w:r>
        <w:t xml:space="preserve"> chưa có singleton, dẫn tới lãng phí tài nguyên hệ thống, </w:t>
      </w:r>
      <w:r w:rsidR="00F23916">
        <w:t xml:space="preserve">ảnh hưởng hiệu suất hoạt động, cũng như có thể gây </w:t>
      </w:r>
      <w:r w:rsidRPr="006E44DD">
        <w:t>khó khăn trong việc kiểm soát truy cập đến</w:t>
      </w:r>
      <w:r w:rsidR="002F2FC1">
        <w:t xml:space="preserve"> các</w:t>
      </w:r>
      <w:r w:rsidRPr="006E44DD">
        <w:t xml:space="preserve"> đối tượng</w:t>
      </w:r>
      <w:r>
        <w:t>,</w:t>
      </w:r>
      <w:r w:rsidRPr="006E44DD">
        <w:t xml:space="preserve"> </w:t>
      </w:r>
      <w:r w:rsidR="00C80592">
        <w:t>nguy cơ</w:t>
      </w:r>
      <w:r w:rsidRPr="006E44DD">
        <w:t xml:space="preserve"> xảy ra lỗi và vấn đề bảo mật.</w:t>
      </w:r>
      <w:r w:rsidR="0047365F">
        <w:t xml:space="preserve"> </w:t>
      </w:r>
    </w:p>
    <w:p w14:paraId="073F7729" w14:textId="5FD86AEA" w:rsidR="00F23916" w:rsidRPr="00B10E7E" w:rsidRDefault="00F23916" w:rsidP="00830468">
      <w:pPr>
        <w:pStyle w:val="Nidungvnbn"/>
      </w:pPr>
      <w:r w:rsidRPr="00F23916">
        <w:t>Vì vậy,</w:t>
      </w:r>
      <w:r w:rsidR="002F2FC1" w:rsidRPr="002F2FC1">
        <w:t xml:space="preserve"> </w:t>
      </w:r>
      <w:r w:rsidR="002F2FC1">
        <w:t>sau khi tổ chức lại mô hình MVC thì</w:t>
      </w:r>
      <w:r w:rsidRPr="00F23916">
        <w:t xml:space="preserve"> </w:t>
      </w:r>
      <w:r w:rsidR="00FF4E92">
        <w:t xml:space="preserve">chúng em </w:t>
      </w:r>
      <w:r w:rsidR="002F2FC1">
        <w:t xml:space="preserve">đã </w:t>
      </w:r>
      <w:r w:rsidRPr="00F23916">
        <w:t xml:space="preserve">áp dụng mẫu thiết kế singleton </w:t>
      </w:r>
      <w:r w:rsidR="002F2FC1">
        <w:t xml:space="preserve">vào các hàm khởi tạo controller </w:t>
      </w:r>
      <w:r w:rsidRPr="00F23916">
        <w:t>để đảm bảo tính duy nhất của đối tượng, quản lý tài nguyên</w:t>
      </w:r>
      <w:r>
        <w:t xml:space="preserve"> hệ thống</w:t>
      </w:r>
      <w:r w:rsidRPr="00F23916">
        <w:t xml:space="preserve"> hiệu quả hơn</w:t>
      </w:r>
      <w:r>
        <w:t xml:space="preserve"> cũng như </w:t>
      </w:r>
      <w:r w:rsidRPr="00F23916">
        <w:t>dễ dàng kiểm soát và quản lý đối tượng</w:t>
      </w:r>
      <w:r>
        <w:t xml:space="preserve"> trong hệ thống.</w:t>
      </w:r>
    </w:p>
    <w:p w14:paraId="7791D479" w14:textId="70CDDA4A" w:rsidR="004039F1" w:rsidRPr="004039F1" w:rsidRDefault="00830468" w:rsidP="004039F1">
      <w:pPr>
        <w:pStyle w:val="Tiumccp2"/>
        <w:numPr>
          <w:ilvl w:val="2"/>
          <w:numId w:val="3"/>
        </w:numPr>
        <w:rPr>
          <w:bCs/>
        </w:rPr>
      </w:pPr>
      <w:bookmarkStart w:id="12" w:name="_Toc133099323"/>
      <w:r>
        <w:rPr>
          <w:bCs/>
        </w:rPr>
        <w:t>Sơ đồ lớp</w:t>
      </w:r>
      <w:bookmarkEnd w:id="12"/>
    </w:p>
    <w:p w14:paraId="4BE08EE6" w14:textId="309110E2" w:rsidR="002178C5" w:rsidRDefault="00C3055F" w:rsidP="00C3055F">
      <w:pPr>
        <w:pStyle w:val="Caption"/>
      </w:pPr>
      <w:r w:rsidRPr="00C3055F">
        <w:rPr>
          <w:noProof/>
        </w:rPr>
        <w:drawing>
          <wp:inline distT="0" distB="0" distL="0" distR="0" wp14:anchorId="7F6A6834" wp14:editId="302C835C">
            <wp:extent cx="3520745" cy="173751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0745" cy="1737511"/>
                    </a:xfrm>
                    <a:prstGeom prst="rect">
                      <a:avLst/>
                    </a:prstGeom>
                  </pic:spPr>
                </pic:pic>
              </a:graphicData>
            </a:graphic>
          </wp:inline>
        </w:drawing>
      </w:r>
    </w:p>
    <w:p w14:paraId="13181098" w14:textId="06DAE0E3" w:rsidR="00C3055F" w:rsidRPr="00C3055F" w:rsidRDefault="00FC3011" w:rsidP="004039F1">
      <w:pPr>
        <w:pStyle w:val="Caption"/>
      </w:pPr>
      <w:bookmarkStart w:id="13" w:name="_Toc133099362"/>
      <w:r>
        <w:t xml:space="preserve">Hình </w:t>
      </w:r>
      <w:fldSimple w:instr=" SEQ Hình \* ARABIC ">
        <w:r w:rsidR="00206894">
          <w:rPr>
            <w:noProof/>
          </w:rPr>
          <w:t>1</w:t>
        </w:r>
      </w:fldSimple>
      <w:r>
        <w:t xml:space="preserve">.1 </w:t>
      </w:r>
      <w:r w:rsidR="00C3055F">
        <w:t>Một trong những s</w:t>
      </w:r>
      <w:r w:rsidR="00F53426">
        <w:t>ơ đồ lớp singleton pattern</w:t>
      </w:r>
      <w:r w:rsidR="00C3055F">
        <w:t>(1)</w:t>
      </w:r>
      <w:bookmarkEnd w:id="13"/>
    </w:p>
    <w:p w14:paraId="5F066600" w14:textId="65719CAC" w:rsidR="00C3055F" w:rsidRDefault="00C3055F" w:rsidP="00C3055F">
      <w:pPr>
        <w:pStyle w:val="Caption"/>
      </w:pPr>
      <w:r>
        <w:rPr>
          <w:noProof/>
        </w:rPr>
        <w:lastRenderedPageBreak/>
        <w:drawing>
          <wp:inline distT="0" distB="0" distL="0" distR="0" wp14:anchorId="622E4091" wp14:editId="79E594EC">
            <wp:extent cx="316992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1067" cy="2279204"/>
                    </a:xfrm>
                    <a:prstGeom prst="rect">
                      <a:avLst/>
                    </a:prstGeom>
                    <a:noFill/>
                    <a:ln>
                      <a:noFill/>
                    </a:ln>
                  </pic:spPr>
                </pic:pic>
              </a:graphicData>
            </a:graphic>
          </wp:inline>
        </w:drawing>
      </w:r>
    </w:p>
    <w:p w14:paraId="52945A09" w14:textId="204EE629" w:rsidR="00C3055F" w:rsidRDefault="00C3055F" w:rsidP="00C3055F"/>
    <w:p w14:paraId="0DE07309" w14:textId="59CF5B2E" w:rsidR="00C3055F" w:rsidRPr="00C3055F" w:rsidRDefault="00C3055F" w:rsidP="004039F1">
      <w:pPr>
        <w:pStyle w:val="Caption"/>
      </w:pPr>
      <w:bookmarkStart w:id="14" w:name="_Toc133099363"/>
      <w:r>
        <w:t xml:space="preserve">Hình </w:t>
      </w:r>
      <w:fldSimple w:instr=" SEQ Hình \* ARABIC ">
        <w:r w:rsidR="00206894">
          <w:rPr>
            <w:noProof/>
          </w:rPr>
          <w:t>2</w:t>
        </w:r>
      </w:fldSimple>
      <w:r>
        <w:t>.</w:t>
      </w:r>
      <w:r w:rsidR="00DB021F">
        <w:t>2</w:t>
      </w:r>
      <w:r>
        <w:t xml:space="preserve"> Một trong những sơ đồ lớp singleton pattern (2)</w:t>
      </w:r>
      <w:bookmarkEnd w:id="14"/>
    </w:p>
    <w:p w14:paraId="29DCF552" w14:textId="7F9FCC0E" w:rsidR="00CC02E1" w:rsidRDefault="00CC02E1" w:rsidP="00CC02E1">
      <w:pPr>
        <w:pStyle w:val="Tiumccp2"/>
      </w:pPr>
      <w:bookmarkStart w:id="15" w:name="_Toc133099324"/>
      <w:r>
        <w:t xml:space="preserve">2.1.3 </w:t>
      </w:r>
      <w:r w:rsidR="00830468">
        <w:t>Code áp dụng mẫu thiết kế:</w:t>
      </w:r>
      <w:bookmarkEnd w:id="15"/>
    </w:p>
    <w:p w14:paraId="247F181C" w14:textId="4315C041" w:rsidR="00086486" w:rsidRDefault="008D7E48" w:rsidP="00DB021F">
      <w:pPr>
        <w:pStyle w:val="Caption"/>
      </w:pPr>
      <w:r w:rsidRPr="008D7E48">
        <w:rPr>
          <w:noProof/>
        </w:rPr>
        <w:drawing>
          <wp:inline distT="0" distB="0" distL="0" distR="0" wp14:anchorId="347D5D26" wp14:editId="68F99781">
            <wp:extent cx="5440680" cy="335412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4051" cy="3356200"/>
                    </a:xfrm>
                    <a:prstGeom prst="rect">
                      <a:avLst/>
                    </a:prstGeom>
                  </pic:spPr>
                </pic:pic>
              </a:graphicData>
            </a:graphic>
          </wp:inline>
        </w:drawing>
      </w:r>
    </w:p>
    <w:p w14:paraId="3933EAB1" w14:textId="391A5097" w:rsidR="00975B1A" w:rsidRDefault="00086486" w:rsidP="00DB021F">
      <w:pPr>
        <w:pStyle w:val="Caption"/>
      </w:pPr>
      <w:bookmarkStart w:id="16" w:name="_Toc133099364"/>
      <w:r>
        <w:t xml:space="preserve">Hình </w:t>
      </w:r>
      <w:fldSimple w:instr=" SEQ Hình \* ARABIC ">
        <w:r w:rsidR="00206894">
          <w:rPr>
            <w:noProof/>
          </w:rPr>
          <w:t>3</w:t>
        </w:r>
      </w:fldSimple>
      <w:r w:rsidR="0035031E">
        <w:t>.</w:t>
      </w:r>
      <w:r w:rsidR="00DB021F">
        <w:t>3</w:t>
      </w:r>
      <w:r w:rsidR="0035031E">
        <w:t xml:space="preserve"> </w:t>
      </w:r>
      <w:r w:rsidR="00DB021F">
        <w:t>Code áp dụng singeton pattern</w:t>
      </w:r>
      <w:bookmarkEnd w:id="16"/>
    </w:p>
    <w:p w14:paraId="71C906A1" w14:textId="0C0C9E49" w:rsidR="008D7E48" w:rsidRDefault="008D7E48" w:rsidP="00975B1A">
      <w:pPr>
        <w:pStyle w:val="Nidungvnbn"/>
      </w:pPr>
    </w:p>
    <w:p w14:paraId="5B20FAC9" w14:textId="77777777" w:rsidR="004039F1" w:rsidRDefault="004039F1" w:rsidP="00975B1A">
      <w:pPr>
        <w:pStyle w:val="Nidungvnbn"/>
      </w:pPr>
    </w:p>
    <w:p w14:paraId="376AEFFE" w14:textId="134515BE" w:rsidR="00F23916" w:rsidRDefault="00F23916" w:rsidP="00F23916">
      <w:pPr>
        <w:pStyle w:val="Tiumccp1"/>
      </w:pPr>
      <w:bookmarkStart w:id="17" w:name="_Toc133099325"/>
      <w:r>
        <w:lastRenderedPageBreak/>
        <w:t>2.2 Strategy</w:t>
      </w:r>
      <w:r w:rsidR="00B95DE0">
        <w:t xml:space="preserve"> pattern</w:t>
      </w:r>
      <w:bookmarkEnd w:id="17"/>
    </w:p>
    <w:p w14:paraId="1C85C309" w14:textId="70B0F8E5" w:rsidR="00F23916" w:rsidRDefault="00F23916" w:rsidP="00F23916">
      <w:pPr>
        <w:pStyle w:val="Tiumccp2"/>
      </w:pPr>
      <w:bookmarkStart w:id="18" w:name="_Toc133099326"/>
      <w:r>
        <w:t>2.2.1 Lý do áp dụng</w:t>
      </w:r>
      <w:bookmarkEnd w:id="18"/>
    </w:p>
    <w:p w14:paraId="28D21F02" w14:textId="367D1915" w:rsidR="00F23916" w:rsidRDefault="00F23916" w:rsidP="00F23916">
      <w:pPr>
        <w:pStyle w:val="Nidungvnbn"/>
      </w:pPr>
      <w:r>
        <w:t xml:space="preserve">Trong dự án </w:t>
      </w:r>
      <w:r w:rsidR="000F298B">
        <w:t xml:space="preserve">cũ </w:t>
      </w:r>
      <w:r>
        <w:t xml:space="preserve">có sử dụng các thuật toán để tính </w:t>
      </w:r>
      <w:r w:rsidR="00FF4E92">
        <w:t>toán doanh thu và</w:t>
      </w:r>
      <w:r>
        <w:t xml:space="preserve"> </w:t>
      </w:r>
      <w:r w:rsidR="00FF4E92">
        <w:t xml:space="preserve">kiểm tra </w:t>
      </w:r>
      <w:r>
        <w:t>các số l</w:t>
      </w:r>
      <w:r w:rsidR="00FF4E92">
        <w:t>iệu đầu vào</w:t>
      </w:r>
      <w:r>
        <w:t xml:space="preserve">. Khi không có mẫu thiết kế strategy, </w:t>
      </w:r>
      <w:r w:rsidRPr="00F23916">
        <w:t xml:space="preserve">việc </w:t>
      </w:r>
      <w:r w:rsidR="0047365F">
        <w:t xml:space="preserve">bổ sung </w:t>
      </w:r>
      <w:r w:rsidR="00FF4E92">
        <w:t>hoặc</w:t>
      </w:r>
      <w:r w:rsidR="0047365F">
        <w:t xml:space="preserve"> thay đổi các</w:t>
      </w:r>
      <w:r w:rsidRPr="00F23916">
        <w:t xml:space="preserve"> thuật toán</w:t>
      </w:r>
      <w:r w:rsidR="0047365F">
        <w:t xml:space="preserve"> </w:t>
      </w:r>
      <w:r>
        <w:t>sẽ khó khăn</w:t>
      </w:r>
      <w:r w:rsidR="000F298B">
        <w:t xml:space="preserve"> hơn</w:t>
      </w:r>
      <w:r>
        <w:t xml:space="preserve"> vì</w:t>
      </w:r>
      <w:r w:rsidR="0047365F">
        <w:t xml:space="preserve"> phải sửa code ở mã nguồn thay vì chỉ cần tạo các lớp con,</w:t>
      </w:r>
      <w:r>
        <w:t xml:space="preserve">  hoặc </w:t>
      </w:r>
      <w:r w:rsidRPr="00F23916">
        <w:t>không thể tái sử dụng các thuật toán đó trong các tình huống khác nhau</w:t>
      </w:r>
      <w:r w:rsidR="000F298B">
        <w:t xml:space="preserve">, </w:t>
      </w:r>
      <w:r w:rsidR="000F298B" w:rsidRPr="000F298B">
        <w:t xml:space="preserve">làm cho việc phát triển hệ thống trở nên </w:t>
      </w:r>
      <w:r w:rsidR="000F298B">
        <w:t>khó khăn và chậm chạp hơn</w:t>
      </w:r>
      <w:r w:rsidR="000F298B" w:rsidRPr="000F298B">
        <w:t>.</w:t>
      </w:r>
      <w:r w:rsidR="00732E03">
        <w:t xml:space="preserve"> </w:t>
      </w:r>
    </w:p>
    <w:p w14:paraId="0B11892F" w14:textId="38706298" w:rsidR="003E2C64" w:rsidRPr="00B10E7E" w:rsidRDefault="003E2C64" w:rsidP="00F23916">
      <w:pPr>
        <w:pStyle w:val="Nidungvnbn"/>
      </w:pPr>
      <w:r w:rsidRPr="003E2C64">
        <w:t>Vì vậy,</w:t>
      </w:r>
      <w:r w:rsidR="00FF4E92">
        <w:t xml:space="preserve"> chúng em</w:t>
      </w:r>
      <w:r>
        <w:t xml:space="preserve"> </w:t>
      </w:r>
      <w:r w:rsidRPr="003E2C64">
        <w:t xml:space="preserve">áp dụng mẫu thiết kế strategy </w:t>
      </w:r>
      <w:r w:rsidR="002F2FC1">
        <w:t xml:space="preserve">vào chức năng tính doanh thu và kiểm tra số liệu đầu vào </w:t>
      </w:r>
      <w:r>
        <w:t>để</w:t>
      </w:r>
      <w:r w:rsidRPr="003E2C64">
        <w:t xml:space="preserve"> giúp cho việc quản lý và thay đổi thuật toán trở nên </w:t>
      </w:r>
      <w:r>
        <w:t xml:space="preserve">dễ dàng, </w:t>
      </w:r>
      <w:r w:rsidRPr="003E2C64">
        <w:t xml:space="preserve">linh hoạt hơn, giảm sự phụ thuộc giữa các lớp trong hệ thống, </w:t>
      </w:r>
      <w:r>
        <w:t xml:space="preserve">cũng như khả năng </w:t>
      </w:r>
      <w:r w:rsidRPr="003E2C64">
        <w:t>tái sử dụng code và giải quyết các vấn đề liên quan đến thiết kế của hệ thống.</w:t>
      </w:r>
    </w:p>
    <w:p w14:paraId="1FFC5530" w14:textId="2C45EEE4" w:rsidR="00F23916" w:rsidRPr="00282B27" w:rsidRDefault="00F23916" w:rsidP="00F23916">
      <w:pPr>
        <w:pStyle w:val="Tiumccp2"/>
        <w:rPr>
          <w:bCs/>
        </w:rPr>
      </w:pPr>
      <w:bookmarkStart w:id="19" w:name="_Toc133099327"/>
      <w:r w:rsidRPr="00282B27">
        <w:rPr>
          <w:bCs/>
          <w:iCs/>
        </w:rPr>
        <w:t>2</w:t>
      </w:r>
      <w:r w:rsidRPr="00282B27">
        <w:rPr>
          <w:bCs/>
          <w:i w:val="0"/>
        </w:rPr>
        <w:t>.</w:t>
      </w:r>
      <w:r>
        <w:rPr>
          <w:bCs/>
        </w:rPr>
        <w:t>2</w:t>
      </w:r>
      <w:r w:rsidRPr="00282B27">
        <w:rPr>
          <w:bCs/>
        </w:rPr>
        <w:t xml:space="preserve">.2 </w:t>
      </w:r>
      <w:r>
        <w:rPr>
          <w:bCs/>
        </w:rPr>
        <w:t>Sơ đồ lớp</w:t>
      </w:r>
      <w:bookmarkEnd w:id="19"/>
    </w:p>
    <w:p w14:paraId="2E5CD487" w14:textId="2F25172F" w:rsidR="00F23916" w:rsidRDefault="00C80592" w:rsidP="00C80592">
      <w:pPr>
        <w:pStyle w:val="Caption"/>
      </w:pPr>
      <w:r>
        <w:rPr>
          <w:noProof/>
        </w:rPr>
        <w:drawing>
          <wp:inline distT="0" distB="0" distL="0" distR="0" wp14:anchorId="3CF735CC" wp14:editId="1359CC08">
            <wp:extent cx="5791835" cy="2731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731135"/>
                    </a:xfrm>
                    <a:prstGeom prst="rect">
                      <a:avLst/>
                    </a:prstGeom>
                  </pic:spPr>
                </pic:pic>
              </a:graphicData>
            </a:graphic>
          </wp:inline>
        </w:drawing>
      </w:r>
    </w:p>
    <w:p w14:paraId="677F937C" w14:textId="30B8198C" w:rsidR="00AC0261" w:rsidRDefault="00AC0261" w:rsidP="00AC0261">
      <w:pPr>
        <w:pStyle w:val="Caption"/>
      </w:pPr>
      <w:bookmarkStart w:id="20" w:name="_Toc133099365"/>
      <w:r>
        <w:t>Hình 2.</w:t>
      </w:r>
      <w:fldSimple w:instr=" SEQ Hình \* ARABIC ">
        <w:r w:rsidR="00206894">
          <w:rPr>
            <w:noProof/>
          </w:rPr>
          <w:t>4</w:t>
        </w:r>
      </w:fldSimple>
      <w:r>
        <w:t xml:space="preserve">. </w:t>
      </w:r>
      <w:r w:rsidR="00420C6E">
        <w:t>Sơ đồ lớp s</w:t>
      </w:r>
      <w:r>
        <w:t xml:space="preserve">trategy pattern </w:t>
      </w:r>
      <w:r w:rsidR="00420C6E">
        <w:t>doanh thu</w:t>
      </w:r>
      <w:bookmarkEnd w:id="20"/>
    </w:p>
    <w:p w14:paraId="18ABC7D5" w14:textId="1CC0D790" w:rsidR="00C80592" w:rsidRDefault="00C80592" w:rsidP="00C80592">
      <w:pPr>
        <w:pStyle w:val="Caption"/>
      </w:pPr>
      <w:r>
        <w:rPr>
          <w:noProof/>
        </w:rPr>
        <w:lastRenderedPageBreak/>
        <w:drawing>
          <wp:inline distT="0" distB="0" distL="0" distR="0" wp14:anchorId="1F91E84D" wp14:editId="6218DBE2">
            <wp:extent cx="5791835" cy="2760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760980"/>
                    </a:xfrm>
                    <a:prstGeom prst="rect">
                      <a:avLst/>
                    </a:prstGeom>
                  </pic:spPr>
                </pic:pic>
              </a:graphicData>
            </a:graphic>
          </wp:inline>
        </w:drawing>
      </w:r>
    </w:p>
    <w:p w14:paraId="76025C47" w14:textId="29415FF0" w:rsidR="00F23916" w:rsidRDefault="00C80592" w:rsidP="004039F1">
      <w:pPr>
        <w:pStyle w:val="Caption"/>
      </w:pPr>
      <w:bookmarkStart w:id="21" w:name="_Toc133099366"/>
      <w:r>
        <w:t xml:space="preserve">Hình </w:t>
      </w:r>
      <w:r w:rsidR="00AC0261">
        <w:t>2.</w:t>
      </w:r>
      <w:fldSimple w:instr=" SEQ Hình \* ARABIC ">
        <w:r w:rsidR="00206894">
          <w:rPr>
            <w:noProof/>
          </w:rPr>
          <w:t>5</w:t>
        </w:r>
      </w:fldSimple>
      <w:r>
        <w:t xml:space="preserve"> </w:t>
      </w:r>
      <w:r w:rsidR="00420C6E">
        <w:t>Sơ đồ lớp s</w:t>
      </w:r>
      <w:r>
        <w:t>trategy pattern kiểm tra số liệu đầu vào</w:t>
      </w:r>
      <w:bookmarkEnd w:id="21"/>
    </w:p>
    <w:p w14:paraId="539B00B6" w14:textId="5AA02B28" w:rsidR="00F23916" w:rsidRDefault="00F23916" w:rsidP="00F23916">
      <w:pPr>
        <w:pStyle w:val="Tiumccp2"/>
      </w:pPr>
      <w:bookmarkStart w:id="22" w:name="_Toc133099328"/>
      <w:r>
        <w:t>2.2.3 Code áp dụng mẫu thiết kế:</w:t>
      </w:r>
      <w:bookmarkEnd w:id="22"/>
    </w:p>
    <w:p w14:paraId="7C7715C3" w14:textId="75784AD8" w:rsidR="00F23916" w:rsidRDefault="008D7E48" w:rsidP="00420C6E">
      <w:pPr>
        <w:pStyle w:val="Caption"/>
      </w:pPr>
      <w:r w:rsidRPr="00420C6E">
        <w:rPr>
          <w:noProof/>
        </w:rPr>
        <w:drawing>
          <wp:inline distT="0" distB="0" distL="0" distR="0" wp14:anchorId="22DC2B9E" wp14:editId="166B52E6">
            <wp:extent cx="5164945" cy="3327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9757" cy="3330500"/>
                    </a:xfrm>
                    <a:prstGeom prst="rect">
                      <a:avLst/>
                    </a:prstGeom>
                  </pic:spPr>
                </pic:pic>
              </a:graphicData>
            </a:graphic>
          </wp:inline>
        </w:drawing>
      </w:r>
    </w:p>
    <w:p w14:paraId="2CB87AC8" w14:textId="64A444D1" w:rsidR="008D7E48" w:rsidRDefault="00F23916" w:rsidP="004039F1">
      <w:pPr>
        <w:pStyle w:val="Caption"/>
      </w:pPr>
      <w:bookmarkStart w:id="23" w:name="_Toc133099367"/>
      <w:r>
        <w:t xml:space="preserve">Hình </w:t>
      </w:r>
      <w:r w:rsidR="00420C6E">
        <w:t>2.</w:t>
      </w:r>
      <w:fldSimple w:instr=" SEQ Hình \* ARABIC ">
        <w:r w:rsidR="00206894">
          <w:rPr>
            <w:noProof/>
          </w:rPr>
          <w:t>6</w:t>
        </w:r>
      </w:fldSimple>
      <w:r>
        <w:t xml:space="preserve"> </w:t>
      </w:r>
      <w:r w:rsidR="00420C6E">
        <w:t>C</w:t>
      </w:r>
      <w:r>
        <w:t xml:space="preserve">ode </w:t>
      </w:r>
      <w:r w:rsidR="00420C6E">
        <w:t xml:space="preserve">áp dụng </w:t>
      </w:r>
      <w:r w:rsidR="004039F1">
        <w:t xml:space="preserve">Strategy </w:t>
      </w:r>
      <w:r w:rsidR="00420C6E">
        <w:t>pattern (1)</w:t>
      </w:r>
      <w:bookmarkEnd w:id="23"/>
    </w:p>
    <w:p w14:paraId="37768173" w14:textId="795355B8" w:rsidR="008D7E48" w:rsidRDefault="008D7E48" w:rsidP="00420C6E">
      <w:pPr>
        <w:pStyle w:val="Caption"/>
      </w:pPr>
      <w:r w:rsidRPr="008D7E48">
        <w:rPr>
          <w:noProof/>
        </w:rPr>
        <w:lastRenderedPageBreak/>
        <w:drawing>
          <wp:inline distT="0" distB="0" distL="0" distR="0" wp14:anchorId="3CB7E762" wp14:editId="2A1B296A">
            <wp:extent cx="5273040" cy="29576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16" cy="2960176"/>
                    </a:xfrm>
                    <a:prstGeom prst="rect">
                      <a:avLst/>
                    </a:prstGeom>
                  </pic:spPr>
                </pic:pic>
              </a:graphicData>
            </a:graphic>
          </wp:inline>
        </w:drawing>
      </w:r>
    </w:p>
    <w:p w14:paraId="23EDBFC2" w14:textId="22625D05" w:rsidR="008D7E48" w:rsidRDefault="00420C6E" w:rsidP="004039F1">
      <w:pPr>
        <w:pStyle w:val="Caption"/>
      </w:pPr>
      <w:bookmarkStart w:id="24" w:name="_Toc133099368"/>
      <w:r>
        <w:t>Hình 2.</w:t>
      </w:r>
      <w:fldSimple w:instr=" SEQ Hình \* ARABIC ">
        <w:r w:rsidR="00206894">
          <w:rPr>
            <w:noProof/>
          </w:rPr>
          <w:t>7</w:t>
        </w:r>
      </w:fldSimple>
      <w:r>
        <w:t xml:space="preserve"> Code áp dụng </w:t>
      </w:r>
      <w:r w:rsidR="004039F1">
        <w:t xml:space="preserve">Strategy </w:t>
      </w:r>
      <w:r>
        <w:t>pattern (2)</w:t>
      </w:r>
      <w:bookmarkEnd w:id="24"/>
    </w:p>
    <w:p w14:paraId="559472BD" w14:textId="6107D9BB" w:rsidR="008D7E48" w:rsidRDefault="008D7E48" w:rsidP="00420C6E">
      <w:pPr>
        <w:pStyle w:val="Caption"/>
      </w:pPr>
      <w:r w:rsidRPr="008D7E48">
        <w:rPr>
          <w:noProof/>
        </w:rPr>
        <w:drawing>
          <wp:inline distT="0" distB="0" distL="0" distR="0" wp14:anchorId="15CD9854" wp14:editId="5460571A">
            <wp:extent cx="5212080" cy="295661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4761" cy="2958138"/>
                    </a:xfrm>
                    <a:prstGeom prst="rect">
                      <a:avLst/>
                    </a:prstGeom>
                  </pic:spPr>
                </pic:pic>
              </a:graphicData>
            </a:graphic>
          </wp:inline>
        </w:drawing>
      </w:r>
    </w:p>
    <w:p w14:paraId="77CB4B67" w14:textId="08EE8D1D" w:rsidR="008D7E48" w:rsidRDefault="00420C6E" w:rsidP="004039F1">
      <w:pPr>
        <w:pStyle w:val="Caption"/>
      </w:pPr>
      <w:bookmarkStart w:id="25" w:name="_Toc133099369"/>
      <w:r>
        <w:t>Hình 2.</w:t>
      </w:r>
      <w:fldSimple w:instr=" SEQ Hình \* ARABIC ">
        <w:r w:rsidR="00206894">
          <w:rPr>
            <w:noProof/>
          </w:rPr>
          <w:t>8</w:t>
        </w:r>
      </w:fldSimple>
      <w:r>
        <w:t xml:space="preserve"> Code áp dụng </w:t>
      </w:r>
      <w:r w:rsidR="004039F1">
        <w:t xml:space="preserve">Strategy </w:t>
      </w:r>
      <w:r>
        <w:t>pattern (3)</w:t>
      </w:r>
      <w:bookmarkEnd w:id="25"/>
    </w:p>
    <w:p w14:paraId="43F9A01C" w14:textId="33E3081C" w:rsidR="008D7E48" w:rsidRDefault="008D7E48" w:rsidP="00420C6E">
      <w:pPr>
        <w:pStyle w:val="Caption"/>
      </w:pPr>
      <w:r w:rsidRPr="008D7E48">
        <w:rPr>
          <w:noProof/>
        </w:rPr>
        <w:lastRenderedPageBreak/>
        <w:drawing>
          <wp:inline distT="0" distB="0" distL="0" distR="0" wp14:anchorId="6EB884F1" wp14:editId="1FE621AE">
            <wp:extent cx="5402580" cy="2301768"/>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5200" cy="2302884"/>
                    </a:xfrm>
                    <a:prstGeom prst="rect">
                      <a:avLst/>
                    </a:prstGeom>
                  </pic:spPr>
                </pic:pic>
              </a:graphicData>
            </a:graphic>
          </wp:inline>
        </w:drawing>
      </w:r>
    </w:p>
    <w:p w14:paraId="56638F65" w14:textId="1BF233BB" w:rsidR="008D7E48" w:rsidRDefault="00420C6E" w:rsidP="004039F1">
      <w:pPr>
        <w:pStyle w:val="Caption"/>
      </w:pPr>
      <w:bookmarkStart w:id="26" w:name="_Toc133099370"/>
      <w:r>
        <w:t>Hình 2.</w:t>
      </w:r>
      <w:fldSimple w:instr=" SEQ Hình \* ARABIC ">
        <w:r w:rsidR="00206894">
          <w:rPr>
            <w:noProof/>
          </w:rPr>
          <w:t>9</w:t>
        </w:r>
      </w:fldSimple>
      <w:r>
        <w:t xml:space="preserve"> Code áp dụng </w:t>
      </w:r>
      <w:r w:rsidR="004039F1">
        <w:t xml:space="preserve">Strategy </w:t>
      </w:r>
      <w:r>
        <w:t>pattern (4)</w:t>
      </w:r>
      <w:bookmarkEnd w:id="26"/>
    </w:p>
    <w:p w14:paraId="6B799572" w14:textId="67A2A9AB" w:rsidR="008D7E48" w:rsidRDefault="008D7E48" w:rsidP="00420C6E">
      <w:pPr>
        <w:pStyle w:val="Caption"/>
      </w:pPr>
      <w:r w:rsidRPr="00420C6E">
        <w:rPr>
          <w:noProof/>
        </w:rPr>
        <w:drawing>
          <wp:inline distT="0" distB="0" distL="0" distR="0" wp14:anchorId="0500F6A7" wp14:editId="11220437">
            <wp:extent cx="5379720" cy="338672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3251" cy="3388952"/>
                    </a:xfrm>
                    <a:prstGeom prst="rect">
                      <a:avLst/>
                    </a:prstGeom>
                  </pic:spPr>
                </pic:pic>
              </a:graphicData>
            </a:graphic>
          </wp:inline>
        </w:drawing>
      </w:r>
    </w:p>
    <w:p w14:paraId="3D361CBA" w14:textId="4A1CEFF7" w:rsidR="008D7E48" w:rsidRDefault="00420C6E" w:rsidP="004039F1">
      <w:pPr>
        <w:pStyle w:val="Caption"/>
      </w:pPr>
      <w:bookmarkStart w:id="27" w:name="_Toc133099371"/>
      <w:r>
        <w:t>Hình 2.</w:t>
      </w:r>
      <w:fldSimple w:instr=" SEQ Hình \* ARABIC ">
        <w:r w:rsidR="00206894">
          <w:rPr>
            <w:noProof/>
          </w:rPr>
          <w:t>10</w:t>
        </w:r>
      </w:fldSimple>
      <w:r>
        <w:t xml:space="preserve"> Code áp dụng </w:t>
      </w:r>
      <w:r w:rsidR="004039F1">
        <w:t xml:space="preserve">Strategy </w:t>
      </w:r>
      <w:r>
        <w:t>pattern (5)</w:t>
      </w:r>
      <w:bookmarkEnd w:id="27"/>
    </w:p>
    <w:p w14:paraId="26A883F9" w14:textId="77777777" w:rsidR="00C17DC5" w:rsidRDefault="008D7E48" w:rsidP="00420C6E">
      <w:pPr>
        <w:pStyle w:val="Caption"/>
      </w:pPr>
      <w:r w:rsidRPr="008D7E48">
        <w:rPr>
          <w:noProof/>
        </w:rPr>
        <w:lastRenderedPageBreak/>
        <w:drawing>
          <wp:inline distT="0" distB="0" distL="0" distR="0" wp14:anchorId="70C8BDA4" wp14:editId="47CDE473">
            <wp:extent cx="5273040" cy="2964604"/>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797" cy="2966716"/>
                    </a:xfrm>
                    <a:prstGeom prst="rect">
                      <a:avLst/>
                    </a:prstGeom>
                  </pic:spPr>
                </pic:pic>
              </a:graphicData>
            </a:graphic>
          </wp:inline>
        </w:drawing>
      </w:r>
      <w:r w:rsidR="00420C6E" w:rsidRPr="00420C6E">
        <w:t xml:space="preserve"> </w:t>
      </w:r>
    </w:p>
    <w:p w14:paraId="257D92B8" w14:textId="57F3FE82" w:rsidR="008D7E48" w:rsidRDefault="00420C6E" w:rsidP="004039F1">
      <w:pPr>
        <w:pStyle w:val="Caption"/>
      </w:pPr>
      <w:bookmarkStart w:id="28" w:name="_Toc133099372"/>
      <w:r>
        <w:t>Hình 2.</w:t>
      </w:r>
      <w:fldSimple w:instr=" SEQ Hình \* ARABIC ">
        <w:r w:rsidR="00206894">
          <w:rPr>
            <w:noProof/>
          </w:rPr>
          <w:t>11</w:t>
        </w:r>
      </w:fldSimple>
      <w:r>
        <w:t xml:space="preserve"> Code áp dụng </w:t>
      </w:r>
      <w:r w:rsidR="004039F1">
        <w:t xml:space="preserve">Strategy </w:t>
      </w:r>
      <w:r>
        <w:t>pattern (6)</w:t>
      </w:r>
      <w:bookmarkEnd w:id="28"/>
    </w:p>
    <w:p w14:paraId="64A4E741" w14:textId="35EC5F37" w:rsidR="008D7E48" w:rsidRDefault="008D7E48" w:rsidP="00420C6E">
      <w:pPr>
        <w:pStyle w:val="Caption"/>
      </w:pPr>
      <w:r w:rsidRPr="008D7E48">
        <w:rPr>
          <w:noProof/>
        </w:rPr>
        <w:drawing>
          <wp:inline distT="0" distB="0" distL="0" distR="0" wp14:anchorId="4DCC9040" wp14:editId="2ED0D128">
            <wp:extent cx="5387340" cy="236615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0403" cy="2367498"/>
                    </a:xfrm>
                    <a:prstGeom prst="rect">
                      <a:avLst/>
                    </a:prstGeom>
                  </pic:spPr>
                </pic:pic>
              </a:graphicData>
            </a:graphic>
          </wp:inline>
        </w:drawing>
      </w:r>
    </w:p>
    <w:p w14:paraId="458CD0F0" w14:textId="55C3A4A9" w:rsidR="008D7E48" w:rsidRDefault="00420C6E" w:rsidP="004039F1">
      <w:pPr>
        <w:pStyle w:val="Caption"/>
      </w:pPr>
      <w:bookmarkStart w:id="29" w:name="_Toc133099373"/>
      <w:r>
        <w:t>Hình 2.</w:t>
      </w:r>
      <w:fldSimple w:instr=" SEQ Hình \* ARABIC ">
        <w:r w:rsidR="00206894">
          <w:rPr>
            <w:noProof/>
          </w:rPr>
          <w:t>12</w:t>
        </w:r>
      </w:fldSimple>
      <w:r>
        <w:t xml:space="preserve"> Code áp dụng </w:t>
      </w:r>
      <w:r w:rsidR="004039F1">
        <w:t xml:space="preserve">Strategy </w:t>
      </w:r>
      <w:r>
        <w:t>pattern (7)</w:t>
      </w:r>
      <w:bookmarkEnd w:id="29"/>
    </w:p>
    <w:p w14:paraId="1A3F878F" w14:textId="7AAC9375" w:rsidR="008D7E48" w:rsidRDefault="008D7E48" w:rsidP="00420C6E">
      <w:pPr>
        <w:pStyle w:val="Caption"/>
      </w:pPr>
      <w:r w:rsidRPr="008D7E48">
        <w:rPr>
          <w:noProof/>
        </w:rPr>
        <w:lastRenderedPageBreak/>
        <w:drawing>
          <wp:inline distT="0" distB="0" distL="0" distR="0" wp14:anchorId="431F8759" wp14:editId="16501508">
            <wp:extent cx="5486400" cy="29570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1898" cy="2960001"/>
                    </a:xfrm>
                    <a:prstGeom prst="rect">
                      <a:avLst/>
                    </a:prstGeom>
                  </pic:spPr>
                </pic:pic>
              </a:graphicData>
            </a:graphic>
          </wp:inline>
        </w:drawing>
      </w:r>
    </w:p>
    <w:p w14:paraId="49A1FB9F" w14:textId="6A71F4CD" w:rsidR="00420C6E" w:rsidRDefault="00420C6E" w:rsidP="004039F1">
      <w:pPr>
        <w:pStyle w:val="Caption"/>
      </w:pPr>
      <w:bookmarkStart w:id="30" w:name="_Toc133099374"/>
      <w:r>
        <w:t>Hình 2.</w:t>
      </w:r>
      <w:fldSimple w:instr=" SEQ Hình \* ARABIC ">
        <w:r w:rsidR="00206894">
          <w:rPr>
            <w:noProof/>
          </w:rPr>
          <w:t>13</w:t>
        </w:r>
      </w:fldSimple>
      <w:r>
        <w:t xml:space="preserve"> Code áp dụng </w:t>
      </w:r>
      <w:r w:rsidR="004039F1">
        <w:t xml:space="preserve">Strategy </w:t>
      </w:r>
      <w:r>
        <w:t>pattern (8)</w:t>
      </w:r>
      <w:bookmarkEnd w:id="30"/>
    </w:p>
    <w:p w14:paraId="244EDE9B" w14:textId="2E03B7C2" w:rsidR="008D7E48" w:rsidRDefault="008D7E48" w:rsidP="008D7E48"/>
    <w:p w14:paraId="5FAD5F39" w14:textId="45F4DF96" w:rsidR="008D7E48" w:rsidRDefault="008D7E48" w:rsidP="00420C6E">
      <w:pPr>
        <w:pStyle w:val="Caption"/>
      </w:pPr>
      <w:r w:rsidRPr="008D7E48">
        <w:rPr>
          <w:noProof/>
        </w:rPr>
        <w:drawing>
          <wp:inline distT="0" distB="0" distL="0" distR="0" wp14:anchorId="133FF79B" wp14:editId="7240DBC9">
            <wp:extent cx="5410200" cy="3318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4511" cy="3321367"/>
                    </a:xfrm>
                    <a:prstGeom prst="rect">
                      <a:avLst/>
                    </a:prstGeom>
                  </pic:spPr>
                </pic:pic>
              </a:graphicData>
            </a:graphic>
          </wp:inline>
        </w:drawing>
      </w:r>
    </w:p>
    <w:p w14:paraId="7943FCF3" w14:textId="376E9E4A" w:rsidR="008D7E48" w:rsidRDefault="00420C6E" w:rsidP="004039F1">
      <w:pPr>
        <w:pStyle w:val="Caption"/>
      </w:pPr>
      <w:bookmarkStart w:id="31" w:name="_Toc133099375"/>
      <w:r>
        <w:t>Hình 2.</w:t>
      </w:r>
      <w:fldSimple w:instr=" SEQ Hình \* ARABIC ">
        <w:r w:rsidR="00206894">
          <w:rPr>
            <w:noProof/>
          </w:rPr>
          <w:t>14</w:t>
        </w:r>
      </w:fldSimple>
      <w:r>
        <w:t xml:space="preserve"> Code áp dụng </w:t>
      </w:r>
      <w:r w:rsidR="004039F1">
        <w:t>Strategy</w:t>
      </w:r>
      <w:r>
        <w:t xml:space="preserve"> pattern (9)</w:t>
      </w:r>
      <w:bookmarkEnd w:id="31"/>
    </w:p>
    <w:p w14:paraId="19C87572" w14:textId="3A4E56A1" w:rsidR="00C13F62" w:rsidRDefault="00C13F62" w:rsidP="00C13F62"/>
    <w:p w14:paraId="6A5E2B83" w14:textId="77777777" w:rsidR="00C13F62" w:rsidRPr="00C13F62" w:rsidRDefault="00C13F62" w:rsidP="00C13F62"/>
    <w:p w14:paraId="04CB74AF" w14:textId="08FB5144" w:rsidR="003E2C64" w:rsidRDefault="003E2C64" w:rsidP="003E2C64">
      <w:pPr>
        <w:pStyle w:val="Tiumccp1"/>
      </w:pPr>
      <w:bookmarkStart w:id="32" w:name="_Toc133099329"/>
      <w:r>
        <w:lastRenderedPageBreak/>
        <w:t xml:space="preserve">2.3 </w:t>
      </w:r>
      <w:r w:rsidR="00FF4E92">
        <w:t>Simple Factory</w:t>
      </w:r>
      <w:bookmarkEnd w:id="32"/>
    </w:p>
    <w:p w14:paraId="0C481C4B" w14:textId="7D30BD3E" w:rsidR="003E2C64" w:rsidRDefault="003E2C64" w:rsidP="003E2C64">
      <w:pPr>
        <w:pStyle w:val="Tiumccp2"/>
      </w:pPr>
      <w:bookmarkStart w:id="33" w:name="_Toc133099330"/>
      <w:r>
        <w:t>2.3.1 Lý do áp dụng</w:t>
      </w:r>
      <w:bookmarkEnd w:id="33"/>
    </w:p>
    <w:p w14:paraId="7F48DA45" w14:textId="52C539D5" w:rsidR="000D5BC3" w:rsidRDefault="003E2C64" w:rsidP="00DB00D2">
      <w:pPr>
        <w:pStyle w:val="Nidungvnbn"/>
      </w:pPr>
      <w:r>
        <w:t xml:space="preserve">Trong </w:t>
      </w:r>
      <w:r w:rsidR="000B7EE0">
        <w:t xml:space="preserve">quá trình hoạt động, hệ thống </w:t>
      </w:r>
      <w:r w:rsidR="00FF4E92">
        <w:t>cần tạo ra</w:t>
      </w:r>
      <w:r w:rsidR="000B7EE0">
        <w:t xml:space="preserve"> </w:t>
      </w:r>
      <w:r w:rsidR="000D5BC3">
        <w:t xml:space="preserve">nhiều </w:t>
      </w:r>
      <w:r w:rsidR="000B7EE0">
        <w:t>loại đối tượng</w:t>
      </w:r>
      <w:r w:rsidR="000D5BC3">
        <w:t xml:space="preserve"> khuyến mãi, trong dự án ban đầu không áp dụng Simple Factory, các </w:t>
      </w:r>
      <w:r w:rsidR="000D5BC3" w:rsidRPr="00DB00D2">
        <w:t>đối tượng</w:t>
      </w:r>
      <w:r w:rsidR="000D5BC3">
        <w:t xml:space="preserve"> đó được </w:t>
      </w:r>
      <w:r w:rsidR="000D5BC3" w:rsidRPr="00DB00D2">
        <w:t>tạo ra trực tiếp trong mã nguồn</w:t>
      </w:r>
      <w:r w:rsidR="000D5BC3">
        <w:t xml:space="preserve"> khiến cho mã nguồn trở nên phức tạp, </w:t>
      </w:r>
      <w:r w:rsidR="000D5BC3" w:rsidRPr="000D5BC3">
        <w:t>khiến cho hệ thống trở nên khó</w:t>
      </w:r>
      <w:r w:rsidR="000D5BC3">
        <w:t xml:space="preserve"> bảo trì hoặc</w:t>
      </w:r>
      <w:r w:rsidR="000D5BC3" w:rsidRPr="000D5BC3">
        <w:t xml:space="preserve"> mở rộng</w:t>
      </w:r>
      <w:r w:rsidR="000B7EE0">
        <w:t xml:space="preserve">. </w:t>
      </w:r>
    </w:p>
    <w:p w14:paraId="22619354" w14:textId="21ACF56B" w:rsidR="00DB00D2" w:rsidRPr="00B10E7E" w:rsidRDefault="000B7EE0" w:rsidP="004039F1">
      <w:pPr>
        <w:pStyle w:val="Nidungvnbn"/>
      </w:pPr>
      <w:r>
        <w:t xml:space="preserve">Vì vậy </w:t>
      </w:r>
      <w:r w:rsidR="000D5BC3">
        <w:t>chúng em đã áp dụng</w:t>
      </w:r>
      <w:r>
        <w:t xml:space="preserve"> </w:t>
      </w:r>
      <w:r w:rsidR="000D5BC3">
        <w:t xml:space="preserve">Simple </w:t>
      </w:r>
      <w:r w:rsidRPr="000B7EE0">
        <w:t>Factory</w:t>
      </w:r>
      <w:r w:rsidR="00875AA0">
        <w:t xml:space="preserve"> vào dự án</w:t>
      </w:r>
      <w:r w:rsidR="000D5BC3">
        <w:t xml:space="preserve"> </w:t>
      </w:r>
      <w:r>
        <w:t>để có thể tạo ra các đối tượng</w:t>
      </w:r>
      <w:r w:rsidR="00875AA0">
        <w:t xml:space="preserve"> khuyến mãi</w:t>
      </w:r>
      <w:r>
        <w:t xml:space="preserve"> một cách linh hoạt</w:t>
      </w:r>
      <w:r w:rsidR="00DB00D2">
        <w:t xml:space="preserve"> hơn, cũng như </w:t>
      </w:r>
      <w:r w:rsidR="00DB00D2" w:rsidRPr="00DB00D2">
        <w:t xml:space="preserve">dễ </w:t>
      </w:r>
      <w:r w:rsidR="00DB00D2">
        <w:t xml:space="preserve">dàng </w:t>
      </w:r>
      <w:r w:rsidR="00DB00D2" w:rsidRPr="00DB00D2">
        <w:t>kiểm thử</w:t>
      </w:r>
      <w:r w:rsidR="00875AA0">
        <w:t xml:space="preserve"> và </w:t>
      </w:r>
      <w:r w:rsidR="000D5BC3">
        <w:t>mở rộng</w:t>
      </w:r>
      <w:r w:rsidR="00875AA0">
        <w:t xml:space="preserve"> hơn.</w:t>
      </w:r>
      <w:r w:rsidR="00DB00D2" w:rsidRPr="00DB00D2">
        <w:t xml:space="preserve"> </w:t>
      </w:r>
      <w:r w:rsidR="007B5DF4">
        <w:t>Ngoài ra, việc áp dụng Simple Factory cũng hỗ trợ cho việc phát triển Decorator Pattern trong dự án.</w:t>
      </w:r>
    </w:p>
    <w:p w14:paraId="7955B744" w14:textId="0ADCFA64" w:rsidR="003E2C64" w:rsidRPr="00282B27" w:rsidRDefault="003E2C64" w:rsidP="003E2C64">
      <w:pPr>
        <w:pStyle w:val="Tiumccp2"/>
        <w:rPr>
          <w:bCs/>
        </w:rPr>
      </w:pPr>
      <w:bookmarkStart w:id="34" w:name="_Toc133099331"/>
      <w:r w:rsidRPr="00282B27">
        <w:rPr>
          <w:bCs/>
          <w:iCs/>
        </w:rPr>
        <w:t>2</w:t>
      </w:r>
      <w:r w:rsidRPr="00282B27">
        <w:rPr>
          <w:bCs/>
          <w:i w:val="0"/>
        </w:rPr>
        <w:t>.</w:t>
      </w:r>
      <w:r>
        <w:rPr>
          <w:bCs/>
        </w:rPr>
        <w:t>3</w:t>
      </w:r>
      <w:r w:rsidRPr="00282B27">
        <w:rPr>
          <w:bCs/>
        </w:rPr>
        <w:t xml:space="preserve">.2 </w:t>
      </w:r>
      <w:r>
        <w:rPr>
          <w:bCs/>
        </w:rPr>
        <w:t>Sơ đồ lớp</w:t>
      </w:r>
      <w:bookmarkEnd w:id="34"/>
    </w:p>
    <w:p w14:paraId="6864A6A9" w14:textId="22626F34" w:rsidR="003E2C64" w:rsidRDefault="00C3055F" w:rsidP="00420C6E">
      <w:pPr>
        <w:pStyle w:val="Caption"/>
      </w:pPr>
      <w:r w:rsidRPr="00420C6E">
        <w:rPr>
          <w:noProof/>
        </w:rPr>
        <w:drawing>
          <wp:inline distT="0" distB="0" distL="0" distR="0" wp14:anchorId="718FB3D4" wp14:editId="207B6BB5">
            <wp:extent cx="5791835" cy="3342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342640"/>
                    </a:xfrm>
                    <a:prstGeom prst="rect">
                      <a:avLst/>
                    </a:prstGeom>
                    <a:noFill/>
                    <a:ln>
                      <a:noFill/>
                    </a:ln>
                  </pic:spPr>
                </pic:pic>
              </a:graphicData>
            </a:graphic>
          </wp:inline>
        </w:drawing>
      </w:r>
    </w:p>
    <w:p w14:paraId="42A3B98E" w14:textId="50557297" w:rsidR="003E2C64" w:rsidRDefault="00420C6E" w:rsidP="004039F1">
      <w:pPr>
        <w:pStyle w:val="Caption"/>
      </w:pPr>
      <w:bookmarkStart w:id="35" w:name="_Toc133099376"/>
      <w:r>
        <w:t>Hình 2.</w:t>
      </w:r>
      <w:fldSimple w:instr=" SEQ Hình \* ARABIC ">
        <w:r w:rsidR="00206894">
          <w:rPr>
            <w:noProof/>
          </w:rPr>
          <w:t>15</w:t>
        </w:r>
      </w:fldSimple>
      <w:r>
        <w:t xml:space="preserve"> Sơ đồ lớp Simple factory</w:t>
      </w:r>
      <w:bookmarkEnd w:id="35"/>
      <w:r>
        <w:t xml:space="preserve"> </w:t>
      </w:r>
    </w:p>
    <w:p w14:paraId="2516BBDB" w14:textId="74318544" w:rsidR="004039F1" w:rsidRDefault="004039F1" w:rsidP="004039F1"/>
    <w:p w14:paraId="2AD27133" w14:textId="2354AA43" w:rsidR="004039F1" w:rsidRDefault="004039F1" w:rsidP="004039F1"/>
    <w:p w14:paraId="0214945A" w14:textId="77777777" w:rsidR="0040406A" w:rsidRDefault="0040406A" w:rsidP="004039F1"/>
    <w:p w14:paraId="710C744E" w14:textId="77777777" w:rsidR="004039F1" w:rsidRPr="004039F1" w:rsidRDefault="004039F1" w:rsidP="004039F1"/>
    <w:p w14:paraId="1E1252D5" w14:textId="41A2B4E1" w:rsidR="003E2C64" w:rsidRDefault="003E2C64" w:rsidP="003E2C64">
      <w:pPr>
        <w:pStyle w:val="Tiumccp2"/>
      </w:pPr>
      <w:bookmarkStart w:id="36" w:name="_Toc133099332"/>
      <w:r>
        <w:lastRenderedPageBreak/>
        <w:t>2.3.3 Code áp dụng mẫu thiết kế:</w:t>
      </w:r>
      <w:bookmarkEnd w:id="36"/>
    </w:p>
    <w:p w14:paraId="40006B7A" w14:textId="1990548D" w:rsidR="003E2C64" w:rsidRDefault="005F689B" w:rsidP="00420C6E">
      <w:pPr>
        <w:pStyle w:val="Caption"/>
      </w:pPr>
      <w:r w:rsidRPr="005F689B">
        <w:rPr>
          <w:noProof/>
        </w:rPr>
        <w:drawing>
          <wp:inline distT="0" distB="0" distL="0" distR="0" wp14:anchorId="27D2B858" wp14:editId="0EDEB0AB">
            <wp:extent cx="4389120" cy="3399863"/>
            <wp:effectExtent l="0" t="0" r="0" b="0"/>
            <wp:docPr id="38" name="Picture 38" descr="C:\Users\Admin\Downloads\code\SimpleFactory\HoaDon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ode\SimpleFactory\HoaDonFacto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2075" cy="3417644"/>
                    </a:xfrm>
                    <a:prstGeom prst="rect">
                      <a:avLst/>
                    </a:prstGeom>
                    <a:noFill/>
                    <a:ln>
                      <a:noFill/>
                    </a:ln>
                  </pic:spPr>
                </pic:pic>
              </a:graphicData>
            </a:graphic>
          </wp:inline>
        </w:drawing>
      </w:r>
    </w:p>
    <w:p w14:paraId="61D778C3" w14:textId="5F493119" w:rsidR="005F689B" w:rsidRDefault="00420C6E" w:rsidP="004039F1">
      <w:pPr>
        <w:pStyle w:val="Caption"/>
      </w:pPr>
      <w:bookmarkStart w:id="37" w:name="_Toc133099377"/>
      <w:r>
        <w:t>Hình 2.</w:t>
      </w:r>
      <w:fldSimple w:instr=" SEQ Hình \* ARABIC ">
        <w:r w:rsidR="00206894">
          <w:rPr>
            <w:noProof/>
          </w:rPr>
          <w:t>16</w:t>
        </w:r>
      </w:fldSimple>
      <w:r>
        <w:t xml:space="preserve"> Code áp dụng </w:t>
      </w:r>
      <w:r w:rsidRPr="00420C6E">
        <w:t>Simple</w:t>
      </w:r>
      <w:r>
        <w:t xml:space="preserve"> factory (1)</w:t>
      </w:r>
      <w:bookmarkEnd w:id="37"/>
    </w:p>
    <w:p w14:paraId="1EF6E1B0" w14:textId="4AE193C6" w:rsidR="005F689B" w:rsidRDefault="005F689B" w:rsidP="00420C6E">
      <w:pPr>
        <w:pStyle w:val="Caption"/>
      </w:pPr>
      <w:r w:rsidRPr="005F689B">
        <w:rPr>
          <w:noProof/>
        </w:rPr>
        <w:drawing>
          <wp:inline distT="0" distB="0" distL="0" distR="0" wp14:anchorId="27897861" wp14:editId="79BF0AE0">
            <wp:extent cx="4442460" cy="2551567"/>
            <wp:effectExtent l="0" t="0" r="0" b="1270"/>
            <wp:docPr id="39" name="Picture 39" descr="C:\Users\Admin\Downloads\code\SimpleFactory\HoadDonFactory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code\SimpleFactory\HoadDonFactoryCli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2046" cy="2568560"/>
                    </a:xfrm>
                    <a:prstGeom prst="rect">
                      <a:avLst/>
                    </a:prstGeom>
                    <a:noFill/>
                    <a:ln>
                      <a:noFill/>
                    </a:ln>
                  </pic:spPr>
                </pic:pic>
              </a:graphicData>
            </a:graphic>
          </wp:inline>
        </w:drawing>
      </w:r>
    </w:p>
    <w:p w14:paraId="5ADDD37D" w14:textId="7F50AE62" w:rsidR="00420C6E" w:rsidRDefault="00420C6E" w:rsidP="00420C6E">
      <w:pPr>
        <w:pStyle w:val="Caption"/>
      </w:pPr>
      <w:bookmarkStart w:id="38" w:name="_Toc133099378"/>
      <w:r>
        <w:t>Hình 2.</w:t>
      </w:r>
      <w:fldSimple w:instr=" SEQ Hình \* ARABIC ">
        <w:r w:rsidR="00206894">
          <w:rPr>
            <w:noProof/>
          </w:rPr>
          <w:t>17</w:t>
        </w:r>
      </w:fldSimple>
      <w:r>
        <w:t xml:space="preserve"> Code áp dụng Simple factory (2)</w:t>
      </w:r>
      <w:bookmarkEnd w:id="38"/>
    </w:p>
    <w:p w14:paraId="06FA3B42" w14:textId="48BFF9A4" w:rsidR="00C13F62" w:rsidRDefault="00C13F62" w:rsidP="00C13F62"/>
    <w:p w14:paraId="07D8D7EE" w14:textId="42C2634E" w:rsidR="00C13F62" w:rsidRDefault="00C13F62" w:rsidP="00C13F62"/>
    <w:p w14:paraId="36686D65" w14:textId="77777777" w:rsidR="00C13F62" w:rsidRPr="00C13F62" w:rsidRDefault="00C13F62" w:rsidP="00C13F62"/>
    <w:p w14:paraId="63C32DA9" w14:textId="525BE314" w:rsidR="00B95DE0" w:rsidRDefault="00B95DE0" w:rsidP="00B95DE0">
      <w:pPr>
        <w:pStyle w:val="Tiumccp1"/>
      </w:pPr>
      <w:bookmarkStart w:id="39" w:name="_Toc133099333"/>
      <w:r>
        <w:lastRenderedPageBreak/>
        <w:t>2.4 Abstract Factory</w:t>
      </w:r>
      <w:bookmarkEnd w:id="39"/>
    </w:p>
    <w:p w14:paraId="51BB9F8F" w14:textId="3AC8FB13" w:rsidR="00B95DE0" w:rsidRDefault="00B95DE0" w:rsidP="00B95DE0">
      <w:pPr>
        <w:pStyle w:val="Tiumccp2"/>
      </w:pPr>
      <w:bookmarkStart w:id="40" w:name="_Toc133099334"/>
      <w:r>
        <w:t>2.4.1 Lý do áp dụng</w:t>
      </w:r>
      <w:bookmarkEnd w:id="40"/>
    </w:p>
    <w:p w14:paraId="5FE70D07" w14:textId="4FEA18A4" w:rsidR="00B95DE0" w:rsidRPr="00B10E7E" w:rsidRDefault="004039F1" w:rsidP="00B95DE0">
      <w:pPr>
        <w:pStyle w:val="Nidungvnbn"/>
      </w:pPr>
      <w:r>
        <w:t>Trong dự án phần mềm, chúng em đã sử dụng Abstract Factory đ</w:t>
      </w:r>
      <w:r w:rsidR="00462C77" w:rsidRPr="00462C77">
        <w:t>ể giảm thiểu việc lặp lại các dòng code và tập trung tất cả các thao tác liên quan đến cơ sở dữ liệu vào một lớp. Đồng thời giúp việc chuyển đổi sang một hệ cơ sở dữ liệu khác dễ dàng hơn.</w:t>
      </w:r>
    </w:p>
    <w:p w14:paraId="3DEB9F4F" w14:textId="12D522A8" w:rsidR="00B95DE0" w:rsidRPr="00282B27" w:rsidRDefault="00B95DE0" w:rsidP="00B95DE0">
      <w:pPr>
        <w:pStyle w:val="Tiumccp2"/>
        <w:rPr>
          <w:bCs/>
        </w:rPr>
      </w:pPr>
      <w:bookmarkStart w:id="41" w:name="_Toc133099335"/>
      <w:r w:rsidRPr="00282B27">
        <w:rPr>
          <w:bCs/>
          <w:iCs/>
        </w:rPr>
        <w:t>2</w:t>
      </w:r>
      <w:r w:rsidRPr="00282B27">
        <w:rPr>
          <w:bCs/>
          <w:i w:val="0"/>
        </w:rPr>
        <w:t>.</w:t>
      </w:r>
      <w:r>
        <w:rPr>
          <w:bCs/>
        </w:rPr>
        <w:t>4</w:t>
      </w:r>
      <w:r w:rsidRPr="00282B27">
        <w:rPr>
          <w:bCs/>
        </w:rPr>
        <w:t xml:space="preserve">.2 </w:t>
      </w:r>
      <w:r>
        <w:rPr>
          <w:bCs/>
        </w:rPr>
        <w:t>Sơ đồ lớp</w:t>
      </w:r>
      <w:bookmarkEnd w:id="41"/>
    </w:p>
    <w:p w14:paraId="134B6468" w14:textId="22F0FE8C" w:rsidR="00B95DE0" w:rsidRDefault="00C3055F" w:rsidP="00420C6E">
      <w:pPr>
        <w:pStyle w:val="Caption"/>
      </w:pPr>
      <w:r w:rsidRPr="00420C6E">
        <w:rPr>
          <w:noProof/>
        </w:rPr>
        <w:drawing>
          <wp:inline distT="0" distB="0" distL="0" distR="0" wp14:anchorId="24FBFFB8" wp14:editId="7BEFB994">
            <wp:extent cx="5791835" cy="3431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31540"/>
                    </a:xfrm>
                    <a:prstGeom prst="rect">
                      <a:avLst/>
                    </a:prstGeom>
                    <a:noFill/>
                    <a:ln>
                      <a:noFill/>
                    </a:ln>
                  </pic:spPr>
                </pic:pic>
              </a:graphicData>
            </a:graphic>
          </wp:inline>
        </w:drawing>
      </w:r>
    </w:p>
    <w:p w14:paraId="0A79CCFA" w14:textId="1392EC8F" w:rsidR="004039F1" w:rsidRDefault="00420C6E" w:rsidP="0040406A">
      <w:pPr>
        <w:pStyle w:val="Caption"/>
      </w:pPr>
      <w:bookmarkStart w:id="42" w:name="_Toc133099379"/>
      <w:r>
        <w:t>Hình 2.</w:t>
      </w:r>
      <w:fldSimple w:instr=" SEQ Hình \* ARABIC ">
        <w:r w:rsidR="00206894">
          <w:rPr>
            <w:noProof/>
          </w:rPr>
          <w:t>18</w:t>
        </w:r>
      </w:fldSimple>
      <w:r>
        <w:t xml:space="preserve"> Sơ đồ lớp Abstract factory</w:t>
      </w:r>
      <w:bookmarkEnd w:id="42"/>
    </w:p>
    <w:p w14:paraId="424B2B13" w14:textId="77777777" w:rsidR="0040406A" w:rsidRDefault="0040406A" w:rsidP="00B95DE0">
      <w:pPr>
        <w:pStyle w:val="Tiumccp2"/>
      </w:pPr>
    </w:p>
    <w:p w14:paraId="62E4D086" w14:textId="77777777" w:rsidR="0040406A" w:rsidRDefault="0040406A" w:rsidP="00B95DE0">
      <w:pPr>
        <w:pStyle w:val="Tiumccp2"/>
      </w:pPr>
    </w:p>
    <w:p w14:paraId="20291D62" w14:textId="77777777" w:rsidR="0040406A" w:rsidRDefault="0040406A" w:rsidP="00B95DE0">
      <w:pPr>
        <w:pStyle w:val="Tiumccp2"/>
      </w:pPr>
    </w:p>
    <w:p w14:paraId="43E0FBDE" w14:textId="77777777" w:rsidR="0040406A" w:rsidRDefault="0040406A" w:rsidP="00B95DE0">
      <w:pPr>
        <w:pStyle w:val="Tiumccp2"/>
      </w:pPr>
    </w:p>
    <w:p w14:paraId="7C2ED2C1" w14:textId="77777777" w:rsidR="0040406A" w:rsidRDefault="0040406A" w:rsidP="00B95DE0">
      <w:pPr>
        <w:pStyle w:val="Tiumccp2"/>
      </w:pPr>
    </w:p>
    <w:p w14:paraId="6F5FB33E" w14:textId="77777777" w:rsidR="0040406A" w:rsidRDefault="0040406A" w:rsidP="00B95DE0">
      <w:pPr>
        <w:pStyle w:val="Tiumccp2"/>
      </w:pPr>
    </w:p>
    <w:p w14:paraId="66714AEF" w14:textId="77777777" w:rsidR="0040406A" w:rsidRDefault="0040406A" w:rsidP="00B95DE0">
      <w:pPr>
        <w:pStyle w:val="Tiumccp2"/>
      </w:pPr>
    </w:p>
    <w:p w14:paraId="41710456" w14:textId="456C4A75" w:rsidR="00B95DE0" w:rsidRDefault="00B95DE0" w:rsidP="00B95DE0">
      <w:pPr>
        <w:pStyle w:val="Tiumccp2"/>
      </w:pPr>
      <w:bookmarkStart w:id="43" w:name="_Toc133099336"/>
      <w:r>
        <w:lastRenderedPageBreak/>
        <w:t>2.4.3 Code áp dụng mẫu thiết kế:</w:t>
      </w:r>
      <w:bookmarkEnd w:id="43"/>
    </w:p>
    <w:p w14:paraId="27C037D4" w14:textId="70DF6039" w:rsidR="00B95DE0" w:rsidRDefault="005F689B" w:rsidP="00420C6E">
      <w:pPr>
        <w:pStyle w:val="Caption"/>
      </w:pPr>
      <w:r w:rsidRPr="005F689B">
        <w:rPr>
          <w:noProof/>
        </w:rPr>
        <w:drawing>
          <wp:inline distT="0" distB="0" distL="0" distR="0" wp14:anchorId="5117EEB3" wp14:editId="5B643CD6">
            <wp:extent cx="4507588" cy="4343132"/>
            <wp:effectExtent l="0" t="0" r="7620" b="635"/>
            <wp:docPr id="40" name="Picture 40" descr="C:\Users\Admin\Downloads\code\AbstractFactory\Data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code\AbstractFactory\DataProvi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8165" cy="4362959"/>
                    </a:xfrm>
                    <a:prstGeom prst="rect">
                      <a:avLst/>
                    </a:prstGeom>
                    <a:noFill/>
                    <a:ln>
                      <a:noFill/>
                    </a:ln>
                  </pic:spPr>
                </pic:pic>
              </a:graphicData>
            </a:graphic>
          </wp:inline>
        </w:drawing>
      </w:r>
    </w:p>
    <w:p w14:paraId="2A489E53" w14:textId="1D8EB464" w:rsidR="005F689B" w:rsidRDefault="00420C6E" w:rsidP="004039F1">
      <w:pPr>
        <w:pStyle w:val="Caption"/>
      </w:pPr>
      <w:bookmarkStart w:id="44" w:name="_Toc133099380"/>
      <w:r>
        <w:t>Hình 2.</w:t>
      </w:r>
      <w:fldSimple w:instr=" SEQ Hình \* ARABIC ">
        <w:r w:rsidR="00206894">
          <w:rPr>
            <w:noProof/>
          </w:rPr>
          <w:t>19</w:t>
        </w:r>
      </w:fldSimple>
      <w:r>
        <w:t xml:space="preserve"> Code áp dụng Abstract factory (1)</w:t>
      </w:r>
      <w:bookmarkEnd w:id="44"/>
    </w:p>
    <w:p w14:paraId="361DE920" w14:textId="4C0F9D5F" w:rsidR="005F689B" w:rsidRDefault="005F689B" w:rsidP="00420C6E">
      <w:pPr>
        <w:pStyle w:val="Caption"/>
      </w:pPr>
      <w:r w:rsidRPr="005F689B">
        <w:rPr>
          <w:noProof/>
        </w:rPr>
        <w:lastRenderedPageBreak/>
        <w:drawing>
          <wp:inline distT="0" distB="0" distL="0" distR="0" wp14:anchorId="52E3F6A6" wp14:editId="31C8489D">
            <wp:extent cx="4800600" cy="4167633"/>
            <wp:effectExtent l="0" t="0" r="0" b="4445"/>
            <wp:docPr id="41" name="Picture 41" descr="C:\Users\Admin\Downloads\code\AbstractFactory\SqlDatabas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code\AbstractFactory\SqlDatabaseFacto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388" cy="4176130"/>
                    </a:xfrm>
                    <a:prstGeom prst="rect">
                      <a:avLst/>
                    </a:prstGeom>
                    <a:noFill/>
                    <a:ln>
                      <a:noFill/>
                    </a:ln>
                  </pic:spPr>
                </pic:pic>
              </a:graphicData>
            </a:graphic>
          </wp:inline>
        </w:drawing>
      </w:r>
    </w:p>
    <w:p w14:paraId="5E9EBACA" w14:textId="7E72DF89" w:rsidR="005F689B" w:rsidRDefault="00420C6E" w:rsidP="004039F1">
      <w:pPr>
        <w:pStyle w:val="Caption"/>
      </w:pPr>
      <w:bookmarkStart w:id="45" w:name="_Toc133099381"/>
      <w:r>
        <w:t>Hình 2.</w:t>
      </w:r>
      <w:fldSimple w:instr=" SEQ Hình \* ARABIC ">
        <w:r w:rsidR="00206894">
          <w:rPr>
            <w:noProof/>
          </w:rPr>
          <w:t>20</w:t>
        </w:r>
      </w:fldSimple>
      <w:r>
        <w:t xml:space="preserve"> Code áp dụng Abstract factory (2)</w:t>
      </w:r>
      <w:bookmarkEnd w:id="45"/>
    </w:p>
    <w:p w14:paraId="3BE6B0AE" w14:textId="4837DE5E" w:rsidR="00420C6E" w:rsidRDefault="005F689B" w:rsidP="00C13F62">
      <w:pPr>
        <w:pStyle w:val="Caption"/>
      </w:pPr>
      <w:r w:rsidRPr="005F689B">
        <w:rPr>
          <w:noProof/>
        </w:rPr>
        <w:drawing>
          <wp:inline distT="0" distB="0" distL="0" distR="0" wp14:anchorId="56EFED91" wp14:editId="3901320E">
            <wp:extent cx="4785360" cy="2500458"/>
            <wp:effectExtent l="0" t="0" r="0" b="0"/>
            <wp:docPr id="42" name="Picture 42" descr="C:\Users\Admin\Downloads\code\AbstractFactory\Databas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code\AbstractFactory\DatabaseFacto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2781" cy="2504336"/>
                    </a:xfrm>
                    <a:prstGeom prst="rect">
                      <a:avLst/>
                    </a:prstGeom>
                    <a:noFill/>
                    <a:ln>
                      <a:noFill/>
                    </a:ln>
                  </pic:spPr>
                </pic:pic>
              </a:graphicData>
            </a:graphic>
          </wp:inline>
        </w:drawing>
      </w:r>
    </w:p>
    <w:p w14:paraId="5C69CB42" w14:textId="572BABF4" w:rsidR="00B95DE0" w:rsidRDefault="00420C6E" w:rsidP="004039F1">
      <w:pPr>
        <w:pStyle w:val="Caption"/>
      </w:pPr>
      <w:bookmarkStart w:id="46" w:name="_Toc133099382"/>
      <w:r>
        <w:t>Hình 2.</w:t>
      </w:r>
      <w:fldSimple w:instr=" SEQ Hình \* ARABIC ">
        <w:r w:rsidR="00206894">
          <w:rPr>
            <w:noProof/>
          </w:rPr>
          <w:t>21</w:t>
        </w:r>
      </w:fldSimple>
      <w:r>
        <w:t xml:space="preserve"> Code áp dụng Abstract factory (3)</w:t>
      </w:r>
      <w:bookmarkEnd w:id="46"/>
    </w:p>
    <w:p w14:paraId="3E5D3B1D" w14:textId="2570AB42" w:rsidR="00B95DE0" w:rsidRDefault="00B95DE0" w:rsidP="00B95DE0">
      <w:pPr>
        <w:pStyle w:val="Tiumccp1"/>
      </w:pPr>
      <w:bookmarkStart w:id="47" w:name="_Toc133099337"/>
      <w:r>
        <w:lastRenderedPageBreak/>
        <w:t>2.5 Command Pattern</w:t>
      </w:r>
      <w:bookmarkEnd w:id="47"/>
    </w:p>
    <w:p w14:paraId="19B1AF8A" w14:textId="75F3ABFD" w:rsidR="00B95DE0" w:rsidRDefault="00B95DE0" w:rsidP="00B95DE0">
      <w:pPr>
        <w:pStyle w:val="Tiumccp2"/>
      </w:pPr>
      <w:bookmarkStart w:id="48" w:name="_Toc133099338"/>
      <w:r>
        <w:t>2.5.1 Lý do áp dụng</w:t>
      </w:r>
      <w:bookmarkEnd w:id="48"/>
    </w:p>
    <w:p w14:paraId="570C4E95" w14:textId="2CE74025" w:rsidR="00B95DE0" w:rsidRPr="00B10E7E" w:rsidRDefault="0040406A" w:rsidP="0040406A">
      <w:pPr>
        <w:pStyle w:val="Nidungvnbn"/>
      </w:pPr>
      <w:r>
        <w:t xml:space="preserve">Trong quá trình hoạt động, phần mềm thường </w:t>
      </w:r>
      <w:r w:rsidRPr="0040406A">
        <w:t>gặp khó khăn trong việc quản lý các yêu cầu và các hoạt động được thực hiện khi yêu cầu được gửi đến</w:t>
      </w:r>
      <w:r>
        <w:t xml:space="preserve">.Vì vậy chúng em sử dụng Command pattern để </w:t>
      </w:r>
      <w:r w:rsidRPr="0040406A">
        <w:t>tăng tính linh hoạt của ứng dụng</w:t>
      </w:r>
      <w:r>
        <w:t xml:space="preserve"> </w:t>
      </w:r>
      <w:r w:rsidRPr="0040406A">
        <w:t xml:space="preserve">giúp tách biệt yêu cầu và </w:t>
      </w:r>
      <w:r>
        <w:t xml:space="preserve">hoạt động được </w:t>
      </w:r>
      <w:r w:rsidRPr="0040406A">
        <w:t>thực hiện, giúp cho mã nguồn ứng dụng trở nên dễ dàng bảo trì hơn.</w:t>
      </w:r>
    </w:p>
    <w:p w14:paraId="0E2F98CD" w14:textId="22C264F0" w:rsidR="00B95DE0" w:rsidRPr="00282B27" w:rsidRDefault="00B95DE0" w:rsidP="00B95DE0">
      <w:pPr>
        <w:pStyle w:val="Tiumccp2"/>
        <w:rPr>
          <w:bCs/>
        </w:rPr>
      </w:pPr>
      <w:bookmarkStart w:id="49" w:name="_Toc133099339"/>
      <w:r w:rsidRPr="00282B27">
        <w:rPr>
          <w:bCs/>
          <w:iCs/>
        </w:rPr>
        <w:t>2</w:t>
      </w:r>
      <w:r w:rsidRPr="00282B27">
        <w:rPr>
          <w:bCs/>
          <w:i w:val="0"/>
        </w:rPr>
        <w:t>.</w:t>
      </w:r>
      <w:r>
        <w:rPr>
          <w:bCs/>
        </w:rPr>
        <w:t>5</w:t>
      </w:r>
      <w:r w:rsidRPr="00282B27">
        <w:rPr>
          <w:bCs/>
        </w:rPr>
        <w:t xml:space="preserve">.2 </w:t>
      </w:r>
      <w:r>
        <w:rPr>
          <w:bCs/>
        </w:rPr>
        <w:t>Sơ đồ lớp</w:t>
      </w:r>
      <w:bookmarkEnd w:id="49"/>
    </w:p>
    <w:p w14:paraId="5305AED0" w14:textId="276C1AE6" w:rsidR="00B95DE0" w:rsidRDefault="005F689B" w:rsidP="00420C6E">
      <w:pPr>
        <w:pStyle w:val="Caption"/>
      </w:pPr>
      <w:r w:rsidRPr="00420C6E">
        <w:rPr>
          <w:noProof/>
        </w:rPr>
        <w:drawing>
          <wp:inline distT="0" distB="0" distL="0" distR="0" wp14:anchorId="13D94BC8" wp14:editId="18530CDF">
            <wp:extent cx="5791835" cy="1878433"/>
            <wp:effectExtent l="0" t="0" r="0" b="7620"/>
            <wp:docPr id="47" name="Picture 47" descr="C:\Users\Admin\Desktop\UML\img\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UML\img\Comma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1878433"/>
                    </a:xfrm>
                    <a:prstGeom prst="rect">
                      <a:avLst/>
                    </a:prstGeom>
                    <a:noFill/>
                    <a:ln>
                      <a:noFill/>
                    </a:ln>
                  </pic:spPr>
                </pic:pic>
              </a:graphicData>
            </a:graphic>
          </wp:inline>
        </w:drawing>
      </w:r>
    </w:p>
    <w:p w14:paraId="367BA7D0" w14:textId="50136ABB" w:rsidR="00B95DE0" w:rsidRDefault="00420C6E" w:rsidP="004039F1">
      <w:pPr>
        <w:pStyle w:val="Caption"/>
      </w:pPr>
      <w:bookmarkStart w:id="50" w:name="_Toc133099383"/>
      <w:r>
        <w:t>Hình 2.</w:t>
      </w:r>
      <w:fldSimple w:instr=" SEQ Hình \* ARABIC ">
        <w:r w:rsidR="00206894">
          <w:rPr>
            <w:noProof/>
          </w:rPr>
          <w:t>22</w:t>
        </w:r>
      </w:fldSimple>
      <w:r>
        <w:t xml:space="preserve"> Sơ đồ Command pattern</w:t>
      </w:r>
      <w:bookmarkEnd w:id="50"/>
    </w:p>
    <w:p w14:paraId="40E1B4BF" w14:textId="22D48B48" w:rsidR="00B95DE0" w:rsidRDefault="00B95DE0" w:rsidP="00B95DE0">
      <w:pPr>
        <w:pStyle w:val="Tiumccp2"/>
      </w:pPr>
      <w:bookmarkStart w:id="51" w:name="_Toc133099340"/>
      <w:r>
        <w:t>2.5.3 Code áp dụng mẫu thiết kế:</w:t>
      </w:r>
      <w:bookmarkEnd w:id="51"/>
    </w:p>
    <w:p w14:paraId="2DDFE997" w14:textId="32D0F95B" w:rsidR="00B95DE0" w:rsidRDefault="008D7E48" w:rsidP="00420C6E">
      <w:pPr>
        <w:pStyle w:val="Caption"/>
      </w:pPr>
      <w:r w:rsidRPr="008D7E48">
        <w:rPr>
          <w:noProof/>
        </w:rPr>
        <w:drawing>
          <wp:inline distT="0" distB="0" distL="0" distR="0" wp14:anchorId="15FAE11E" wp14:editId="6A2F6B1D">
            <wp:extent cx="4274820" cy="26920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6547" cy="2705775"/>
                    </a:xfrm>
                    <a:prstGeom prst="rect">
                      <a:avLst/>
                    </a:prstGeom>
                  </pic:spPr>
                </pic:pic>
              </a:graphicData>
            </a:graphic>
          </wp:inline>
        </w:drawing>
      </w:r>
    </w:p>
    <w:p w14:paraId="37152F77" w14:textId="77747276" w:rsidR="00420C6E" w:rsidRDefault="00420C6E" w:rsidP="00420C6E">
      <w:pPr>
        <w:pStyle w:val="Caption"/>
      </w:pPr>
      <w:bookmarkStart w:id="52" w:name="_Toc133099384"/>
      <w:r>
        <w:t>Hình 2.</w:t>
      </w:r>
      <w:fldSimple w:instr=" SEQ Hình \* ARABIC ">
        <w:r w:rsidR="00206894">
          <w:rPr>
            <w:noProof/>
          </w:rPr>
          <w:t>23</w:t>
        </w:r>
      </w:fldSimple>
      <w:r>
        <w:t xml:space="preserve"> Code áp dụng Command pattern</w:t>
      </w:r>
      <w:bookmarkEnd w:id="52"/>
    </w:p>
    <w:p w14:paraId="48BCD574" w14:textId="32ECE4F4" w:rsidR="00B95DE0" w:rsidRDefault="00B95DE0" w:rsidP="00B95DE0">
      <w:pPr>
        <w:pStyle w:val="Tiumccp1"/>
      </w:pPr>
      <w:bookmarkStart w:id="53" w:name="_Toc133099341"/>
      <w:r>
        <w:lastRenderedPageBreak/>
        <w:t xml:space="preserve">2.6 </w:t>
      </w:r>
      <w:r w:rsidR="00EE0977">
        <w:t>Template</w:t>
      </w:r>
      <w:r>
        <w:t xml:space="preserve"> </w:t>
      </w:r>
      <w:r w:rsidR="00EE0977">
        <w:t>Method</w:t>
      </w:r>
      <w:bookmarkEnd w:id="53"/>
    </w:p>
    <w:p w14:paraId="0F55A42D" w14:textId="08864DE8" w:rsidR="00B95DE0" w:rsidRDefault="00B95DE0" w:rsidP="00B95DE0">
      <w:pPr>
        <w:pStyle w:val="Tiumccp2"/>
      </w:pPr>
      <w:bookmarkStart w:id="54" w:name="_Toc133099342"/>
      <w:r>
        <w:t>2.6.1 Lý do áp dụng</w:t>
      </w:r>
      <w:bookmarkEnd w:id="54"/>
    </w:p>
    <w:p w14:paraId="759ED273" w14:textId="3B0A9A4C" w:rsidR="00B95DE0" w:rsidRDefault="008126CA" w:rsidP="00B95DE0">
      <w:pPr>
        <w:pStyle w:val="Nidungvnbn"/>
      </w:pPr>
      <w:r>
        <w:t xml:space="preserve">Trong quá trình hoạt động của phần mềm, mỗi khi load một giao diện, hệ thống cần phải </w:t>
      </w:r>
      <w:r w:rsidR="00DA4A7B">
        <w:t>chạy một khố lượng code lặp lại, điều này ảnh hưởng đến hiệu suất của phần mềm và dễ gây ra lỗi.</w:t>
      </w:r>
    </w:p>
    <w:p w14:paraId="0D8A9084" w14:textId="2B1C5110" w:rsidR="008126CA" w:rsidRPr="00B10E7E" w:rsidRDefault="008126CA" w:rsidP="00B95DE0">
      <w:pPr>
        <w:pStyle w:val="Nidungvnbn"/>
      </w:pPr>
      <w:r>
        <w:t xml:space="preserve">Vì vậy chúng em sử dụng Template </w:t>
      </w:r>
      <w:r w:rsidR="00DA4A7B">
        <w:t>Method</w:t>
      </w:r>
      <w:r>
        <w:t xml:space="preserve"> để </w:t>
      </w:r>
      <w:r w:rsidR="00DA4A7B" w:rsidRPr="00DA4A7B">
        <w:t xml:space="preserve">giúp giảm thiểu </w:t>
      </w:r>
      <w:r w:rsidR="00DA4A7B">
        <w:t>code</w:t>
      </w:r>
      <w:r w:rsidR="00DA4A7B" w:rsidRPr="00DA4A7B">
        <w:t xml:space="preserve"> lặp lại, tăng tính tái sử dụng</w:t>
      </w:r>
      <w:r w:rsidR="00DA4A7B">
        <w:t>, tránh các lỗi không đáng có và giúp dễ bảo trì mã nguồn hơn.</w:t>
      </w:r>
    </w:p>
    <w:p w14:paraId="68FC77F7" w14:textId="5254F489" w:rsidR="00B95DE0" w:rsidRPr="00282B27" w:rsidRDefault="00B95DE0" w:rsidP="00B95DE0">
      <w:pPr>
        <w:pStyle w:val="Tiumccp2"/>
        <w:rPr>
          <w:bCs/>
        </w:rPr>
      </w:pPr>
      <w:bookmarkStart w:id="55" w:name="_Toc133099343"/>
      <w:r w:rsidRPr="00282B27">
        <w:rPr>
          <w:bCs/>
          <w:iCs/>
        </w:rPr>
        <w:t>2</w:t>
      </w:r>
      <w:r w:rsidRPr="00282B27">
        <w:rPr>
          <w:bCs/>
          <w:i w:val="0"/>
        </w:rPr>
        <w:t>.</w:t>
      </w:r>
      <w:r>
        <w:rPr>
          <w:bCs/>
        </w:rPr>
        <w:t>6</w:t>
      </w:r>
      <w:r w:rsidRPr="00282B27">
        <w:rPr>
          <w:bCs/>
        </w:rPr>
        <w:t xml:space="preserve">.2 </w:t>
      </w:r>
      <w:r>
        <w:rPr>
          <w:bCs/>
        </w:rPr>
        <w:t>Sơ đồ lớp</w:t>
      </w:r>
      <w:bookmarkEnd w:id="55"/>
    </w:p>
    <w:p w14:paraId="3893380A" w14:textId="1DC70F37" w:rsidR="00B95DE0" w:rsidRDefault="00C3055F" w:rsidP="00420C6E">
      <w:pPr>
        <w:pStyle w:val="Caption"/>
      </w:pPr>
      <w:r w:rsidRPr="00420C6E">
        <w:rPr>
          <w:noProof/>
        </w:rPr>
        <w:drawing>
          <wp:inline distT="0" distB="0" distL="0" distR="0" wp14:anchorId="789F6966" wp14:editId="6A040C1C">
            <wp:extent cx="5791835" cy="3003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003550"/>
                    </a:xfrm>
                    <a:prstGeom prst="rect">
                      <a:avLst/>
                    </a:prstGeom>
                    <a:noFill/>
                    <a:ln>
                      <a:noFill/>
                    </a:ln>
                  </pic:spPr>
                </pic:pic>
              </a:graphicData>
            </a:graphic>
          </wp:inline>
        </w:drawing>
      </w:r>
    </w:p>
    <w:p w14:paraId="22A4CD8A" w14:textId="3A7E40A7" w:rsidR="00420C6E" w:rsidRDefault="00420C6E" w:rsidP="00420C6E">
      <w:pPr>
        <w:pStyle w:val="Caption"/>
      </w:pPr>
      <w:bookmarkStart w:id="56" w:name="_Toc133099385"/>
      <w:r>
        <w:t>Hình 2.</w:t>
      </w:r>
      <w:fldSimple w:instr=" SEQ Hình \* ARABIC ">
        <w:r w:rsidR="00206894">
          <w:rPr>
            <w:noProof/>
          </w:rPr>
          <w:t>24</w:t>
        </w:r>
      </w:fldSimple>
      <w:r>
        <w:t xml:space="preserve"> Sơ đồ lớp Template Method</w:t>
      </w:r>
      <w:bookmarkEnd w:id="56"/>
    </w:p>
    <w:p w14:paraId="53350908" w14:textId="276DEBB2" w:rsidR="00420C6E" w:rsidRDefault="00420C6E" w:rsidP="00420C6E">
      <w:pPr>
        <w:pStyle w:val="Caption"/>
      </w:pPr>
    </w:p>
    <w:p w14:paraId="74EA5B95" w14:textId="785E8EFA" w:rsidR="00B95DE0" w:rsidRDefault="00B95DE0" w:rsidP="00B95DE0">
      <w:pPr>
        <w:pStyle w:val="Nidungvnbn"/>
      </w:pPr>
    </w:p>
    <w:p w14:paraId="5EA0078D" w14:textId="3C4E9A71" w:rsidR="00DA4A7B" w:rsidRDefault="00DA4A7B" w:rsidP="00B95DE0">
      <w:pPr>
        <w:pStyle w:val="Nidungvnbn"/>
      </w:pPr>
    </w:p>
    <w:p w14:paraId="2E87C24F" w14:textId="49450620" w:rsidR="00DA4A7B" w:rsidRDefault="00DA4A7B" w:rsidP="00B95DE0">
      <w:pPr>
        <w:pStyle w:val="Nidungvnbn"/>
      </w:pPr>
    </w:p>
    <w:p w14:paraId="7808E85E" w14:textId="0AD19D5F" w:rsidR="00DA4A7B" w:rsidRDefault="00DA4A7B" w:rsidP="00B95DE0">
      <w:pPr>
        <w:pStyle w:val="Nidungvnbn"/>
      </w:pPr>
    </w:p>
    <w:p w14:paraId="268EF5B1" w14:textId="77777777" w:rsidR="00DA4A7B" w:rsidRDefault="00DA4A7B" w:rsidP="00B95DE0">
      <w:pPr>
        <w:pStyle w:val="Nidungvnbn"/>
      </w:pPr>
    </w:p>
    <w:p w14:paraId="5DC85B9D" w14:textId="3B82E4F9" w:rsidR="00B95DE0" w:rsidRDefault="00B95DE0" w:rsidP="00B95DE0">
      <w:pPr>
        <w:pStyle w:val="Tiumccp2"/>
      </w:pPr>
      <w:bookmarkStart w:id="57" w:name="_Toc133099344"/>
      <w:r>
        <w:lastRenderedPageBreak/>
        <w:t>2.6.3 Code áp dụng mẫu thiết kế:</w:t>
      </w:r>
      <w:bookmarkEnd w:id="57"/>
    </w:p>
    <w:p w14:paraId="2814A5BC" w14:textId="739E3AAB" w:rsidR="008D7E48" w:rsidRDefault="005F689B" w:rsidP="00420C6E">
      <w:pPr>
        <w:pStyle w:val="Caption"/>
      </w:pPr>
      <w:r w:rsidRPr="005F689B">
        <w:rPr>
          <w:noProof/>
        </w:rPr>
        <w:drawing>
          <wp:inline distT="0" distB="0" distL="0" distR="0" wp14:anchorId="0A69B4AF" wp14:editId="2C0AD613">
            <wp:extent cx="5791835" cy="34740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474085"/>
                    </a:xfrm>
                    <a:prstGeom prst="rect">
                      <a:avLst/>
                    </a:prstGeom>
                  </pic:spPr>
                </pic:pic>
              </a:graphicData>
            </a:graphic>
          </wp:inline>
        </w:drawing>
      </w:r>
    </w:p>
    <w:p w14:paraId="06304683" w14:textId="24446F44" w:rsidR="005F689B" w:rsidRDefault="00420C6E" w:rsidP="00DA4A7B">
      <w:pPr>
        <w:pStyle w:val="Caption"/>
      </w:pPr>
      <w:bookmarkStart w:id="58" w:name="_Toc133099386"/>
      <w:r>
        <w:t>Hình 2.</w:t>
      </w:r>
      <w:fldSimple w:instr=" SEQ Hình \* ARABIC ">
        <w:r w:rsidR="00206894">
          <w:rPr>
            <w:noProof/>
          </w:rPr>
          <w:t>25</w:t>
        </w:r>
      </w:fldSimple>
      <w:r>
        <w:t xml:space="preserve"> Code áp dụng Template Method (1)</w:t>
      </w:r>
      <w:bookmarkEnd w:id="58"/>
    </w:p>
    <w:p w14:paraId="5A51B4D9" w14:textId="4957861B" w:rsidR="005F689B" w:rsidRDefault="005F689B" w:rsidP="00420C6E">
      <w:pPr>
        <w:pStyle w:val="Caption"/>
      </w:pPr>
      <w:r w:rsidRPr="005F689B">
        <w:rPr>
          <w:noProof/>
        </w:rPr>
        <w:drawing>
          <wp:inline distT="0" distB="0" distL="0" distR="0" wp14:anchorId="3DC08BB5" wp14:editId="1F1B761C">
            <wp:extent cx="5791835" cy="27393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739390"/>
                    </a:xfrm>
                    <a:prstGeom prst="rect">
                      <a:avLst/>
                    </a:prstGeom>
                  </pic:spPr>
                </pic:pic>
              </a:graphicData>
            </a:graphic>
          </wp:inline>
        </w:drawing>
      </w:r>
    </w:p>
    <w:p w14:paraId="1EEB828B" w14:textId="417650ED" w:rsidR="00420C6E" w:rsidRDefault="00420C6E" w:rsidP="00420C6E">
      <w:pPr>
        <w:pStyle w:val="Caption"/>
      </w:pPr>
      <w:bookmarkStart w:id="59" w:name="_Toc133099387"/>
      <w:r>
        <w:t>Hình 2.</w:t>
      </w:r>
      <w:fldSimple w:instr=" SEQ Hình \* ARABIC ">
        <w:r w:rsidR="00206894">
          <w:rPr>
            <w:noProof/>
          </w:rPr>
          <w:t>26</w:t>
        </w:r>
      </w:fldSimple>
      <w:r>
        <w:t xml:space="preserve"> Code áp dụng Template method (2)</w:t>
      </w:r>
      <w:bookmarkEnd w:id="59"/>
    </w:p>
    <w:p w14:paraId="5308546F" w14:textId="77777777" w:rsidR="00DA4A7B" w:rsidRPr="00DA4A7B" w:rsidRDefault="00DA4A7B" w:rsidP="00DA4A7B"/>
    <w:p w14:paraId="1E1BE53C" w14:textId="110797B0" w:rsidR="00B95DE0" w:rsidRDefault="00B95DE0" w:rsidP="00B95DE0">
      <w:pPr>
        <w:pStyle w:val="Tiumccp1"/>
      </w:pPr>
      <w:bookmarkStart w:id="60" w:name="_Toc133099345"/>
      <w:r>
        <w:lastRenderedPageBreak/>
        <w:t>2.7 Observer Pattern</w:t>
      </w:r>
      <w:bookmarkEnd w:id="60"/>
    </w:p>
    <w:p w14:paraId="2F35FD40" w14:textId="1ED12302" w:rsidR="00B95DE0" w:rsidRDefault="00B95DE0" w:rsidP="00B95DE0">
      <w:pPr>
        <w:pStyle w:val="Tiumccp2"/>
      </w:pPr>
      <w:bookmarkStart w:id="61" w:name="_Toc133099346"/>
      <w:r>
        <w:t>2.7.1 Lý do áp dụng</w:t>
      </w:r>
      <w:bookmarkEnd w:id="61"/>
    </w:p>
    <w:p w14:paraId="147002DC" w14:textId="77777777" w:rsidR="00EE0977" w:rsidRDefault="00EE0977" w:rsidP="00B95DE0">
      <w:pPr>
        <w:pStyle w:val="Nidungvnbn"/>
      </w:pPr>
      <w:r>
        <w:t>Trong dự án ban đầu, khi thêm sản phẩm mởi vào kho, thì nhân viên sử dụng hệ thống sẽ không được thông báo tự động mà phải tự truy cập vào kho để kiểm tra, dẫn tới các thiếu sót không đáng có.</w:t>
      </w:r>
    </w:p>
    <w:p w14:paraId="726FCC79" w14:textId="5BAA5B44" w:rsidR="00B95DE0" w:rsidRPr="00B10E7E" w:rsidRDefault="00EE0977" w:rsidP="0040406A">
      <w:pPr>
        <w:pStyle w:val="Nidungvnbn"/>
      </w:pPr>
      <w:r>
        <w:t xml:space="preserve"> Vì vậy </w:t>
      </w:r>
      <w:r w:rsidR="006327D0">
        <w:t>chúng em</w:t>
      </w:r>
      <w:r>
        <w:t xml:space="preserve"> </w:t>
      </w:r>
      <w:r w:rsidR="006327D0">
        <w:t>đã áp</w:t>
      </w:r>
      <w:r>
        <w:t xml:space="preserve"> dụng observer pattern</w:t>
      </w:r>
      <w:r w:rsidR="006327D0">
        <w:t>, để</w:t>
      </w:r>
      <w:r>
        <w:t xml:space="preserve"> khi có sản phẩm mới được thêm vào kho, thì hệ thống sẽ tự động gửi thông báo đến trang chủ cho nhân viên, giúp </w:t>
      </w:r>
      <w:r w:rsidR="006327D0">
        <w:t>đảm bảo quá trình làm việc của nhân viên được thuận tiện và hiệu quả, cũng như mở rộng sự tương tác của các đối tượng trong phần mềm.</w:t>
      </w:r>
    </w:p>
    <w:p w14:paraId="46041FF7" w14:textId="13EFEB05" w:rsidR="00B95DE0" w:rsidRPr="00282B27" w:rsidRDefault="00B95DE0" w:rsidP="00B95DE0">
      <w:pPr>
        <w:pStyle w:val="Tiumccp2"/>
        <w:rPr>
          <w:bCs/>
        </w:rPr>
      </w:pPr>
      <w:bookmarkStart w:id="62" w:name="_Toc133099347"/>
      <w:r w:rsidRPr="00282B27">
        <w:rPr>
          <w:bCs/>
          <w:iCs/>
        </w:rPr>
        <w:t>2</w:t>
      </w:r>
      <w:r w:rsidRPr="00282B27">
        <w:rPr>
          <w:bCs/>
          <w:i w:val="0"/>
        </w:rPr>
        <w:t>.</w:t>
      </w:r>
      <w:r>
        <w:rPr>
          <w:bCs/>
        </w:rPr>
        <w:t>7</w:t>
      </w:r>
      <w:r w:rsidRPr="00282B27">
        <w:rPr>
          <w:bCs/>
        </w:rPr>
        <w:t xml:space="preserve">.2 </w:t>
      </w:r>
      <w:r>
        <w:rPr>
          <w:bCs/>
        </w:rPr>
        <w:t>Sơ đồ lớp</w:t>
      </w:r>
      <w:bookmarkEnd w:id="62"/>
    </w:p>
    <w:p w14:paraId="274B10B0" w14:textId="16CDC67B" w:rsidR="00B95DE0" w:rsidRDefault="00C80592" w:rsidP="008F7F19">
      <w:pPr>
        <w:pStyle w:val="Caption"/>
      </w:pPr>
      <w:r w:rsidRPr="008F7F19">
        <w:rPr>
          <w:noProof/>
        </w:rPr>
        <w:drawing>
          <wp:inline distT="0" distB="0" distL="0" distR="0" wp14:anchorId="6F441075" wp14:editId="5C8C2399">
            <wp:extent cx="5791835"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282950"/>
                    </a:xfrm>
                    <a:prstGeom prst="rect">
                      <a:avLst/>
                    </a:prstGeom>
                  </pic:spPr>
                </pic:pic>
              </a:graphicData>
            </a:graphic>
          </wp:inline>
        </w:drawing>
      </w:r>
    </w:p>
    <w:p w14:paraId="7B7B38AF" w14:textId="2338D4AD" w:rsidR="00B95DE0" w:rsidRDefault="008F7F19" w:rsidP="0040406A">
      <w:pPr>
        <w:pStyle w:val="Caption"/>
      </w:pPr>
      <w:bookmarkStart w:id="63" w:name="_Toc133099388"/>
      <w:r>
        <w:t>Hình 2.</w:t>
      </w:r>
      <w:fldSimple w:instr=" SEQ Hình \* ARABIC ">
        <w:r w:rsidR="00206894">
          <w:rPr>
            <w:noProof/>
          </w:rPr>
          <w:t>27</w:t>
        </w:r>
      </w:fldSimple>
      <w:r>
        <w:t xml:space="preserve"> Sơ đồ Observer pattern</w:t>
      </w:r>
      <w:bookmarkEnd w:id="63"/>
    </w:p>
    <w:p w14:paraId="58044556" w14:textId="36E4CCF6" w:rsidR="00DA4A7B" w:rsidRDefault="00DA4A7B" w:rsidP="00DA4A7B"/>
    <w:p w14:paraId="0297BAB5" w14:textId="5A5A6855" w:rsidR="00DA4A7B" w:rsidRDefault="00DA4A7B" w:rsidP="00DA4A7B"/>
    <w:p w14:paraId="59616E9A" w14:textId="13EE402F" w:rsidR="00DA4A7B" w:rsidRDefault="00DA4A7B" w:rsidP="00DA4A7B"/>
    <w:p w14:paraId="36210525" w14:textId="3822EE33" w:rsidR="00DA4A7B" w:rsidRDefault="00DA4A7B" w:rsidP="00DA4A7B"/>
    <w:p w14:paraId="2F18E349" w14:textId="77777777" w:rsidR="00DA4A7B" w:rsidRPr="00DA4A7B" w:rsidRDefault="00DA4A7B" w:rsidP="00DA4A7B"/>
    <w:p w14:paraId="413A8377" w14:textId="0E2FD34A" w:rsidR="00B95DE0" w:rsidRDefault="00B95DE0" w:rsidP="00B95DE0">
      <w:pPr>
        <w:pStyle w:val="Tiumccp2"/>
      </w:pPr>
      <w:bookmarkStart w:id="64" w:name="_Toc133099348"/>
      <w:r>
        <w:lastRenderedPageBreak/>
        <w:t>2.7.3 Code áp dụng mẫu thiết kế:</w:t>
      </w:r>
      <w:bookmarkEnd w:id="64"/>
    </w:p>
    <w:p w14:paraId="0EB91C1A" w14:textId="577F8ADE" w:rsidR="008D7E48" w:rsidRDefault="008D7E48" w:rsidP="008F7F19">
      <w:pPr>
        <w:pStyle w:val="Caption"/>
      </w:pPr>
      <w:r w:rsidRPr="008D7E48">
        <w:rPr>
          <w:noProof/>
        </w:rPr>
        <w:drawing>
          <wp:inline distT="0" distB="0" distL="0" distR="0" wp14:anchorId="0C5D71B5" wp14:editId="77DFDC55">
            <wp:extent cx="5791835" cy="373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736975"/>
                    </a:xfrm>
                    <a:prstGeom prst="rect">
                      <a:avLst/>
                    </a:prstGeom>
                  </pic:spPr>
                </pic:pic>
              </a:graphicData>
            </a:graphic>
          </wp:inline>
        </w:drawing>
      </w:r>
    </w:p>
    <w:p w14:paraId="6E77BE7A" w14:textId="7F9A13D6" w:rsidR="008D7E48" w:rsidRDefault="008F7F19" w:rsidP="00DA4A7B">
      <w:pPr>
        <w:pStyle w:val="Caption"/>
      </w:pPr>
      <w:bookmarkStart w:id="65" w:name="_Toc133099389"/>
      <w:r>
        <w:t>Hình 2.</w:t>
      </w:r>
      <w:fldSimple w:instr=" SEQ Hình \* ARABIC ">
        <w:r w:rsidR="00206894">
          <w:rPr>
            <w:noProof/>
          </w:rPr>
          <w:t>28</w:t>
        </w:r>
      </w:fldSimple>
      <w:r>
        <w:t xml:space="preserve"> Code áp dụng Observer pattern (1)</w:t>
      </w:r>
      <w:bookmarkEnd w:id="65"/>
    </w:p>
    <w:p w14:paraId="02D32E88" w14:textId="2D1EF37F" w:rsidR="008D7E48" w:rsidRDefault="008D7E48" w:rsidP="008F7F19">
      <w:pPr>
        <w:pStyle w:val="Caption"/>
      </w:pPr>
      <w:r w:rsidRPr="008D7E48">
        <w:rPr>
          <w:noProof/>
        </w:rPr>
        <w:drawing>
          <wp:inline distT="0" distB="0" distL="0" distR="0" wp14:anchorId="62148FD4" wp14:editId="49DEA808">
            <wp:extent cx="5791835" cy="26073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607310"/>
                    </a:xfrm>
                    <a:prstGeom prst="rect">
                      <a:avLst/>
                    </a:prstGeom>
                  </pic:spPr>
                </pic:pic>
              </a:graphicData>
            </a:graphic>
          </wp:inline>
        </w:drawing>
      </w:r>
    </w:p>
    <w:p w14:paraId="7AACD392" w14:textId="733F0007" w:rsidR="008D7E48" w:rsidRDefault="008F7F19" w:rsidP="00DA4A7B">
      <w:pPr>
        <w:pStyle w:val="Caption"/>
      </w:pPr>
      <w:bookmarkStart w:id="66" w:name="_Toc133099390"/>
      <w:r>
        <w:t>Hình 2.</w:t>
      </w:r>
      <w:fldSimple w:instr=" SEQ Hình \* ARABIC ">
        <w:r w:rsidR="00206894">
          <w:rPr>
            <w:noProof/>
          </w:rPr>
          <w:t>29</w:t>
        </w:r>
      </w:fldSimple>
      <w:r>
        <w:t xml:space="preserve"> Code áp dụng Observer pattern (2)</w:t>
      </w:r>
      <w:bookmarkEnd w:id="66"/>
    </w:p>
    <w:p w14:paraId="533D82C6" w14:textId="785602C3" w:rsidR="008D7E48" w:rsidRDefault="008D7E48" w:rsidP="008F7F19">
      <w:pPr>
        <w:pStyle w:val="Caption"/>
      </w:pPr>
      <w:r w:rsidRPr="008D7E48">
        <w:rPr>
          <w:noProof/>
        </w:rPr>
        <w:lastRenderedPageBreak/>
        <w:drawing>
          <wp:inline distT="0" distB="0" distL="0" distR="0" wp14:anchorId="7DE129F2" wp14:editId="0F86DE6C">
            <wp:extent cx="5654040" cy="3631331"/>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6477" cy="3632896"/>
                    </a:xfrm>
                    <a:prstGeom prst="rect">
                      <a:avLst/>
                    </a:prstGeom>
                  </pic:spPr>
                </pic:pic>
              </a:graphicData>
            </a:graphic>
          </wp:inline>
        </w:drawing>
      </w:r>
    </w:p>
    <w:p w14:paraId="79CEC4B6" w14:textId="1B3A083B" w:rsidR="008D7E48" w:rsidRDefault="008F7F19" w:rsidP="00DA4A7B">
      <w:pPr>
        <w:pStyle w:val="Caption"/>
      </w:pPr>
      <w:bookmarkStart w:id="67" w:name="_Toc133099391"/>
      <w:r>
        <w:t>Hình 2.</w:t>
      </w:r>
      <w:fldSimple w:instr=" SEQ Hình \* ARABIC ">
        <w:r w:rsidR="00206894">
          <w:rPr>
            <w:noProof/>
          </w:rPr>
          <w:t>30</w:t>
        </w:r>
      </w:fldSimple>
      <w:r>
        <w:t xml:space="preserve"> Code áp dụng Observer pattern (3)</w:t>
      </w:r>
      <w:bookmarkEnd w:id="67"/>
    </w:p>
    <w:p w14:paraId="7CD249AA" w14:textId="37222F40" w:rsidR="00B95DE0" w:rsidRDefault="008D7E48" w:rsidP="008F7F19">
      <w:pPr>
        <w:pStyle w:val="Caption"/>
      </w:pPr>
      <w:r w:rsidRPr="008D7E48">
        <w:rPr>
          <w:noProof/>
        </w:rPr>
        <w:drawing>
          <wp:inline distT="0" distB="0" distL="0" distR="0" wp14:anchorId="357B7242" wp14:editId="1D602910">
            <wp:extent cx="5638800" cy="327595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5387" cy="3279784"/>
                    </a:xfrm>
                    <a:prstGeom prst="rect">
                      <a:avLst/>
                    </a:prstGeom>
                  </pic:spPr>
                </pic:pic>
              </a:graphicData>
            </a:graphic>
          </wp:inline>
        </w:drawing>
      </w:r>
    </w:p>
    <w:p w14:paraId="7F683E6E" w14:textId="7810EFF3" w:rsidR="008F7F19" w:rsidRDefault="008F7F19" w:rsidP="008F7F19">
      <w:pPr>
        <w:pStyle w:val="Caption"/>
      </w:pPr>
      <w:bookmarkStart w:id="68" w:name="_Toc133099392"/>
      <w:r>
        <w:t>Hình 2.</w:t>
      </w:r>
      <w:fldSimple w:instr=" SEQ Hình \* ARABIC ">
        <w:r w:rsidR="00206894">
          <w:rPr>
            <w:noProof/>
          </w:rPr>
          <w:t>31</w:t>
        </w:r>
      </w:fldSimple>
      <w:r>
        <w:t xml:space="preserve"> Code áp dụng Observer pattern (4)</w:t>
      </w:r>
      <w:bookmarkEnd w:id="68"/>
    </w:p>
    <w:p w14:paraId="24EA8532" w14:textId="2150C52A" w:rsidR="00B95DE0" w:rsidRDefault="00B95DE0" w:rsidP="00B95DE0">
      <w:pPr>
        <w:pStyle w:val="Tiumccp1"/>
      </w:pPr>
      <w:bookmarkStart w:id="69" w:name="_Toc133099349"/>
      <w:r>
        <w:lastRenderedPageBreak/>
        <w:t>2.8 Decorator Pattern</w:t>
      </w:r>
      <w:bookmarkEnd w:id="69"/>
    </w:p>
    <w:p w14:paraId="54049393" w14:textId="09C3F845" w:rsidR="00B95DE0" w:rsidRDefault="00B95DE0" w:rsidP="00B95DE0">
      <w:pPr>
        <w:pStyle w:val="Tiumccp2"/>
      </w:pPr>
      <w:bookmarkStart w:id="70" w:name="_Toc133099350"/>
      <w:r>
        <w:t>2.8.1 Lý do áp dụng</w:t>
      </w:r>
      <w:bookmarkEnd w:id="70"/>
    </w:p>
    <w:p w14:paraId="7EF8880B" w14:textId="77777777" w:rsidR="008F3CDF" w:rsidRDefault="008F3CDF" w:rsidP="008F3CDF">
      <w:pPr>
        <w:pStyle w:val="Nidungvnbn"/>
        <w:jc w:val="left"/>
      </w:pPr>
      <w:r>
        <w:t xml:space="preserve">Trong chức năng thanh toán của hệ thống, đôi khi chúng ta cần thêm các đối tượng khuyến mãi vào hóa đơn, nếu không sử dụng Decorator pattern, việc thêm các đối tượng đó vào hóa đơn sẽ phức tạp, tốn nhiều công sức hay khó mở rộng. </w:t>
      </w:r>
    </w:p>
    <w:p w14:paraId="2857AEEE" w14:textId="0038AF40" w:rsidR="00B95DE0" w:rsidRPr="00B10E7E" w:rsidRDefault="008F3CDF" w:rsidP="008F3CDF">
      <w:pPr>
        <w:pStyle w:val="Nidungvnbn"/>
        <w:jc w:val="left"/>
      </w:pPr>
      <w:r>
        <w:t>Vì vậy chúng em áp dụng m</w:t>
      </w:r>
      <w:r w:rsidR="006327D0" w:rsidRPr="006327D0">
        <w:t xml:space="preserve">ẫu thiết kế Decorator </w:t>
      </w:r>
      <w:r>
        <w:t xml:space="preserve">để </w:t>
      </w:r>
      <w:r w:rsidR="006327D0" w:rsidRPr="006327D0">
        <w:t xml:space="preserve">giúp cho các đối tượng </w:t>
      </w:r>
      <w:r>
        <w:t>khuyến mãi c</w:t>
      </w:r>
      <w:r w:rsidR="006327D0" w:rsidRPr="006327D0">
        <w:t xml:space="preserve">ó thể </w:t>
      </w:r>
      <w:r>
        <w:t>thêm vào hóa đơn linh hoạt</w:t>
      </w:r>
      <w:r w:rsidR="00C13F62">
        <w:t xml:space="preserve"> hơn</w:t>
      </w:r>
      <w:r>
        <w:t>, đa dạng và dễ dàng mở rộng hơn.</w:t>
      </w:r>
    </w:p>
    <w:p w14:paraId="46DEB6A1" w14:textId="41A6C100" w:rsidR="00B95DE0" w:rsidRPr="00282B27" w:rsidRDefault="00B95DE0" w:rsidP="00B95DE0">
      <w:pPr>
        <w:pStyle w:val="Tiumccp2"/>
        <w:rPr>
          <w:bCs/>
        </w:rPr>
      </w:pPr>
      <w:bookmarkStart w:id="71" w:name="_Toc133099351"/>
      <w:r w:rsidRPr="00282B27">
        <w:rPr>
          <w:bCs/>
          <w:iCs/>
        </w:rPr>
        <w:t>2</w:t>
      </w:r>
      <w:r w:rsidRPr="00282B27">
        <w:rPr>
          <w:bCs/>
          <w:i w:val="0"/>
        </w:rPr>
        <w:t>.</w:t>
      </w:r>
      <w:r>
        <w:rPr>
          <w:bCs/>
        </w:rPr>
        <w:t>8</w:t>
      </w:r>
      <w:r w:rsidRPr="00282B27">
        <w:rPr>
          <w:bCs/>
        </w:rPr>
        <w:t xml:space="preserve">.2 </w:t>
      </w:r>
      <w:r>
        <w:rPr>
          <w:bCs/>
        </w:rPr>
        <w:t>Sơ đồ lớp</w:t>
      </w:r>
      <w:bookmarkEnd w:id="71"/>
    </w:p>
    <w:p w14:paraId="691113FB" w14:textId="76335ACB" w:rsidR="00B95DE0" w:rsidRDefault="00C80592" w:rsidP="00C80592">
      <w:pPr>
        <w:pStyle w:val="Caption"/>
      </w:pPr>
      <w:r>
        <w:rPr>
          <w:noProof/>
        </w:rPr>
        <w:drawing>
          <wp:inline distT="0" distB="0" distL="0" distR="0" wp14:anchorId="2B2F1196" wp14:editId="6E292B9F">
            <wp:extent cx="4884420" cy="211206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428" cy="2116826"/>
                    </a:xfrm>
                    <a:prstGeom prst="rect">
                      <a:avLst/>
                    </a:prstGeom>
                  </pic:spPr>
                </pic:pic>
              </a:graphicData>
            </a:graphic>
          </wp:inline>
        </w:drawing>
      </w:r>
    </w:p>
    <w:p w14:paraId="154E3119" w14:textId="22C7321D" w:rsidR="00C13F62" w:rsidRDefault="00C17DC5" w:rsidP="00C13F62">
      <w:pPr>
        <w:pStyle w:val="Caption"/>
      </w:pPr>
      <w:bookmarkStart w:id="72" w:name="_Toc133099393"/>
      <w:r>
        <w:t>Hình 2.</w:t>
      </w:r>
      <w:fldSimple w:instr=" SEQ Hình \* ARABIC ">
        <w:r w:rsidR="00206894">
          <w:rPr>
            <w:noProof/>
          </w:rPr>
          <w:t>32</w:t>
        </w:r>
      </w:fldSimple>
      <w:r>
        <w:t xml:space="preserve"> Sơ đồ lớp Decorator pattern</w:t>
      </w:r>
      <w:bookmarkEnd w:id="72"/>
    </w:p>
    <w:p w14:paraId="7C76297A" w14:textId="7F0B012E" w:rsidR="00B95DE0" w:rsidRDefault="00B95DE0" w:rsidP="00B95DE0">
      <w:pPr>
        <w:pStyle w:val="Tiumccp2"/>
      </w:pPr>
      <w:bookmarkStart w:id="73" w:name="_Toc133099352"/>
      <w:r>
        <w:t>2.8.3 Code áp dụng mẫu thiết kế:</w:t>
      </w:r>
      <w:bookmarkEnd w:id="73"/>
    </w:p>
    <w:p w14:paraId="5C222BDF" w14:textId="2015A58E" w:rsidR="00B95DE0" w:rsidRDefault="005F689B" w:rsidP="00C17DC5">
      <w:pPr>
        <w:pStyle w:val="Caption"/>
      </w:pPr>
      <w:r w:rsidRPr="005F689B">
        <w:rPr>
          <w:noProof/>
        </w:rPr>
        <w:drawing>
          <wp:inline distT="0" distB="0" distL="0" distR="0" wp14:anchorId="08744669" wp14:editId="526091C9">
            <wp:extent cx="4191000" cy="218211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4877" cy="2220580"/>
                    </a:xfrm>
                    <a:prstGeom prst="rect">
                      <a:avLst/>
                    </a:prstGeom>
                  </pic:spPr>
                </pic:pic>
              </a:graphicData>
            </a:graphic>
          </wp:inline>
        </w:drawing>
      </w:r>
    </w:p>
    <w:p w14:paraId="5F45513A" w14:textId="46F5AD2C" w:rsidR="005F689B" w:rsidRDefault="00C17DC5" w:rsidP="00C13F62">
      <w:pPr>
        <w:pStyle w:val="Caption"/>
      </w:pPr>
      <w:bookmarkStart w:id="74" w:name="_Toc133099394"/>
      <w:r>
        <w:t>Hình 2.</w:t>
      </w:r>
      <w:fldSimple w:instr=" SEQ Hình \* ARABIC ">
        <w:r w:rsidR="00206894">
          <w:rPr>
            <w:noProof/>
          </w:rPr>
          <w:t>33</w:t>
        </w:r>
      </w:fldSimple>
      <w:r>
        <w:t xml:space="preserve"> Code áp dụng Decorator pattern (1)</w:t>
      </w:r>
      <w:bookmarkEnd w:id="74"/>
    </w:p>
    <w:p w14:paraId="0B72EB40" w14:textId="51AFF581" w:rsidR="005F689B" w:rsidRDefault="005F689B" w:rsidP="00C17DC5">
      <w:pPr>
        <w:pStyle w:val="Caption"/>
      </w:pPr>
      <w:r w:rsidRPr="005F689B">
        <w:rPr>
          <w:noProof/>
        </w:rPr>
        <w:lastRenderedPageBreak/>
        <w:drawing>
          <wp:inline distT="0" distB="0" distL="0" distR="0" wp14:anchorId="1866E1CA" wp14:editId="414563D2">
            <wp:extent cx="4914900" cy="28844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9383" cy="2887124"/>
                    </a:xfrm>
                    <a:prstGeom prst="rect">
                      <a:avLst/>
                    </a:prstGeom>
                  </pic:spPr>
                </pic:pic>
              </a:graphicData>
            </a:graphic>
          </wp:inline>
        </w:drawing>
      </w:r>
    </w:p>
    <w:p w14:paraId="427D95EF" w14:textId="6F9B952B" w:rsidR="005F689B" w:rsidRDefault="00C17DC5" w:rsidP="00C13F62">
      <w:pPr>
        <w:pStyle w:val="Caption"/>
      </w:pPr>
      <w:bookmarkStart w:id="75" w:name="_Toc133099395"/>
      <w:r>
        <w:t>Hình 2.</w:t>
      </w:r>
      <w:fldSimple w:instr=" SEQ Hình \* ARABIC ">
        <w:r w:rsidR="00206894">
          <w:rPr>
            <w:noProof/>
          </w:rPr>
          <w:t>34</w:t>
        </w:r>
      </w:fldSimple>
      <w:r>
        <w:t xml:space="preserve"> Code áp dụng Decorator pattern (2)</w:t>
      </w:r>
      <w:bookmarkEnd w:id="75"/>
    </w:p>
    <w:p w14:paraId="43888AE7" w14:textId="4B88B163" w:rsidR="005F689B" w:rsidRDefault="005F689B" w:rsidP="00C17DC5">
      <w:pPr>
        <w:pStyle w:val="Caption"/>
      </w:pPr>
      <w:r w:rsidRPr="005F689B">
        <w:rPr>
          <w:noProof/>
        </w:rPr>
        <w:drawing>
          <wp:inline distT="0" distB="0" distL="0" distR="0" wp14:anchorId="6605A2A6" wp14:editId="2904D0E4">
            <wp:extent cx="4915279" cy="2948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2737" cy="2952778"/>
                    </a:xfrm>
                    <a:prstGeom prst="rect">
                      <a:avLst/>
                    </a:prstGeom>
                  </pic:spPr>
                </pic:pic>
              </a:graphicData>
            </a:graphic>
          </wp:inline>
        </w:drawing>
      </w:r>
    </w:p>
    <w:p w14:paraId="39C14F7B" w14:textId="7309E784" w:rsidR="005F689B" w:rsidRDefault="00C17DC5" w:rsidP="00C13F62">
      <w:pPr>
        <w:pStyle w:val="Caption"/>
      </w:pPr>
      <w:bookmarkStart w:id="76" w:name="_Toc133099396"/>
      <w:r>
        <w:t>Hình 2.</w:t>
      </w:r>
      <w:fldSimple w:instr=" SEQ Hình \* ARABIC ">
        <w:r w:rsidR="00206894">
          <w:rPr>
            <w:noProof/>
          </w:rPr>
          <w:t>35</w:t>
        </w:r>
      </w:fldSimple>
      <w:r>
        <w:t xml:space="preserve"> Code áp dụng Decorator pattern (3)</w:t>
      </w:r>
      <w:bookmarkEnd w:id="76"/>
    </w:p>
    <w:p w14:paraId="44BBA098" w14:textId="639EDEEC" w:rsidR="005F689B" w:rsidRDefault="005F689B" w:rsidP="00C17DC5">
      <w:pPr>
        <w:pStyle w:val="Caption"/>
      </w:pPr>
      <w:r w:rsidRPr="005F689B">
        <w:rPr>
          <w:noProof/>
        </w:rPr>
        <w:lastRenderedPageBreak/>
        <w:drawing>
          <wp:inline distT="0" distB="0" distL="0" distR="0" wp14:anchorId="6E1DEE13" wp14:editId="6EF9F65C">
            <wp:extent cx="4739640" cy="2762408"/>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8617" cy="2767640"/>
                    </a:xfrm>
                    <a:prstGeom prst="rect">
                      <a:avLst/>
                    </a:prstGeom>
                  </pic:spPr>
                </pic:pic>
              </a:graphicData>
            </a:graphic>
          </wp:inline>
        </w:drawing>
      </w:r>
    </w:p>
    <w:p w14:paraId="00DEF6B0" w14:textId="6B771C4D" w:rsidR="005F689B" w:rsidRDefault="00C17DC5" w:rsidP="00C13F62">
      <w:pPr>
        <w:pStyle w:val="Caption"/>
      </w:pPr>
      <w:bookmarkStart w:id="77" w:name="_Toc133099397"/>
      <w:r>
        <w:t>Hình 2.</w:t>
      </w:r>
      <w:fldSimple w:instr=" SEQ Hình \* ARABIC ">
        <w:r w:rsidR="00206894">
          <w:rPr>
            <w:noProof/>
          </w:rPr>
          <w:t>36</w:t>
        </w:r>
      </w:fldSimple>
      <w:r>
        <w:t xml:space="preserve"> Code áp dụng Decorator pattern (4)</w:t>
      </w:r>
      <w:bookmarkEnd w:id="77"/>
    </w:p>
    <w:p w14:paraId="68908447" w14:textId="6A7A6804" w:rsidR="005F689B" w:rsidRDefault="005F689B" w:rsidP="00C17DC5">
      <w:pPr>
        <w:pStyle w:val="Caption"/>
      </w:pPr>
      <w:r w:rsidRPr="005F689B">
        <w:rPr>
          <w:noProof/>
        </w:rPr>
        <w:drawing>
          <wp:inline distT="0" distB="0" distL="0" distR="0" wp14:anchorId="67D389D2" wp14:editId="236976F8">
            <wp:extent cx="4739640" cy="3009238"/>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0743" cy="3016288"/>
                    </a:xfrm>
                    <a:prstGeom prst="rect">
                      <a:avLst/>
                    </a:prstGeom>
                  </pic:spPr>
                </pic:pic>
              </a:graphicData>
            </a:graphic>
          </wp:inline>
        </w:drawing>
      </w:r>
    </w:p>
    <w:p w14:paraId="02A7F31D" w14:textId="7AE8679F" w:rsidR="00C17DC5" w:rsidRDefault="00C17DC5" w:rsidP="00C17DC5">
      <w:pPr>
        <w:pStyle w:val="Caption"/>
      </w:pPr>
      <w:bookmarkStart w:id="78" w:name="_Toc133099398"/>
      <w:r>
        <w:t>Hình 2.</w:t>
      </w:r>
      <w:fldSimple w:instr=" SEQ Hình \* ARABIC ">
        <w:r w:rsidR="00206894">
          <w:rPr>
            <w:noProof/>
          </w:rPr>
          <w:t>37</w:t>
        </w:r>
      </w:fldSimple>
      <w:r>
        <w:t xml:space="preserve"> Code áp dụng Decorator pattern (5)</w:t>
      </w:r>
      <w:bookmarkEnd w:id="78"/>
    </w:p>
    <w:p w14:paraId="35E0C606" w14:textId="0B19985E" w:rsidR="00C13F62" w:rsidRDefault="00C13F62" w:rsidP="00C13F62"/>
    <w:p w14:paraId="6FF70CDC" w14:textId="44DC4237" w:rsidR="00C13F62" w:rsidRDefault="00C13F62" w:rsidP="00C13F62"/>
    <w:p w14:paraId="50E5138B" w14:textId="3483D95E" w:rsidR="00C13F62" w:rsidRDefault="00C13F62" w:rsidP="00C13F62"/>
    <w:p w14:paraId="4136B2A1" w14:textId="76A2FADC" w:rsidR="00C13F62" w:rsidRDefault="00C13F62" w:rsidP="00C13F62"/>
    <w:p w14:paraId="657ECED8" w14:textId="77777777" w:rsidR="00C13F62" w:rsidRPr="00C13F62" w:rsidRDefault="00C13F62" w:rsidP="00C13F62"/>
    <w:p w14:paraId="1F9B5E18" w14:textId="47EE89C1" w:rsidR="00B95DE0" w:rsidRDefault="00B95DE0" w:rsidP="00B95DE0">
      <w:pPr>
        <w:pStyle w:val="Tiumccp1"/>
      </w:pPr>
      <w:bookmarkStart w:id="79" w:name="_Toc133099353"/>
      <w:r>
        <w:lastRenderedPageBreak/>
        <w:t>2.9 MVC Pattern</w:t>
      </w:r>
      <w:bookmarkEnd w:id="79"/>
    </w:p>
    <w:p w14:paraId="26758694" w14:textId="16D5B248" w:rsidR="00B95DE0" w:rsidRDefault="00B95DE0" w:rsidP="00B95DE0">
      <w:pPr>
        <w:pStyle w:val="Tiumccp2"/>
      </w:pPr>
      <w:bookmarkStart w:id="80" w:name="_Toc133099354"/>
      <w:r>
        <w:t>2.9.1 Lý do áp dụng</w:t>
      </w:r>
      <w:bookmarkEnd w:id="80"/>
    </w:p>
    <w:p w14:paraId="05B896AA" w14:textId="5EE9E775" w:rsidR="00B95DE0" w:rsidRDefault="008F3CDF" w:rsidP="00B95DE0">
      <w:pPr>
        <w:pStyle w:val="Nidungvnbn"/>
      </w:pPr>
      <w:r>
        <w:t xml:space="preserve">Dự án ban đầu không sử dụng mô hình MVC, khiến cho các </w:t>
      </w:r>
      <w:r w:rsidRPr="008F3CDF">
        <w:t xml:space="preserve">thành phần của </w:t>
      </w:r>
      <w:r>
        <w:t xml:space="preserve">phần mềm không được phân tách rõ ràng, </w:t>
      </w:r>
      <w:r w:rsidRPr="008F3CDF">
        <w:t>mã nguồn</w:t>
      </w:r>
      <w:r>
        <w:t xml:space="preserve"> </w:t>
      </w:r>
      <w:r w:rsidRPr="008F3CDF">
        <w:t>phức tạp</w:t>
      </w:r>
      <w:r>
        <w:t xml:space="preserve">, khó </w:t>
      </w:r>
      <w:r w:rsidRPr="008F3CDF">
        <w:t xml:space="preserve">bảo trì và mở rộng </w:t>
      </w:r>
      <w:r>
        <w:t>phần mềm</w:t>
      </w:r>
      <w:r w:rsidR="00983AEA">
        <w:t xml:space="preserve">, </w:t>
      </w:r>
      <w:r w:rsidR="00983AEA" w:rsidRPr="00983AEA">
        <w:t>làm giảm hiệu suất hoạt động của ứng dụng và dễ dẫn đến các lỗi không mong muốn.</w:t>
      </w:r>
    </w:p>
    <w:p w14:paraId="1578A265" w14:textId="7553766D" w:rsidR="00B95DE0" w:rsidRPr="00B10E7E" w:rsidRDefault="00983AEA" w:rsidP="00C13F62">
      <w:pPr>
        <w:pStyle w:val="Nidungvnbn"/>
      </w:pPr>
      <w:r>
        <w:t>Vì vậy chúng em đã áp dụng mô hình MVC vào dự án để giúp phân tách rõ ràng các thành phần của phần mềm, đơn giản hóa mã nguồn, tăng hiệu suất hoạt động phần mềm, giảm các lỗi ngoài ý muốn và làm cho phần mềm trở nên dễ bảo trì và mở rộng</w:t>
      </w:r>
    </w:p>
    <w:p w14:paraId="4FFABDBB" w14:textId="13CFCF69" w:rsidR="00B95DE0" w:rsidRPr="00282B27" w:rsidRDefault="00B95DE0" w:rsidP="00B95DE0">
      <w:pPr>
        <w:pStyle w:val="Tiumccp2"/>
        <w:rPr>
          <w:bCs/>
        </w:rPr>
      </w:pPr>
      <w:bookmarkStart w:id="81" w:name="_Toc133099355"/>
      <w:r w:rsidRPr="00282B27">
        <w:rPr>
          <w:bCs/>
          <w:iCs/>
        </w:rPr>
        <w:t>2</w:t>
      </w:r>
      <w:r w:rsidRPr="00282B27">
        <w:rPr>
          <w:bCs/>
          <w:i w:val="0"/>
        </w:rPr>
        <w:t>.</w:t>
      </w:r>
      <w:r>
        <w:rPr>
          <w:bCs/>
        </w:rPr>
        <w:t>9</w:t>
      </w:r>
      <w:r w:rsidRPr="00282B27">
        <w:rPr>
          <w:bCs/>
        </w:rPr>
        <w:t xml:space="preserve">.2 </w:t>
      </w:r>
      <w:r>
        <w:rPr>
          <w:bCs/>
        </w:rPr>
        <w:t>Sơ đồ lớp</w:t>
      </w:r>
      <w:bookmarkEnd w:id="81"/>
    </w:p>
    <w:p w14:paraId="614D7BE2" w14:textId="6F29CEBA" w:rsidR="00B95DE0" w:rsidRDefault="00C3055F" w:rsidP="00C3055F">
      <w:pPr>
        <w:pStyle w:val="Caption"/>
      </w:pPr>
      <w:r>
        <w:rPr>
          <w:noProof/>
        </w:rPr>
        <w:drawing>
          <wp:inline distT="0" distB="0" distL="0" distR="0" wp14:anchorId="17C9B940" wp14:editId="6DAF33FE">
            <wp:extent cx="4916969" cy="3649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9011" cy="3651496"/>
                    </a:xfrm>
                    <a:prstGeom prst="rect">
                      <a:avLst/>
                    </a:prstGeom>
                    <a:noFill/>
                    <a:ln>
                      <a:noFill/>
                    </a:ln>
                  </pic:spPr>
                </pic:pic>
              </a:graphicData>
            </a:graphic>
          </wp:inline>
        </w:drawing>
      </w:r>
    </w:p>
    <w:p w14:paraId="31ECA4D7" w14:textId="7C1998AB" w:rsidR="00C17DC5" w:rsidRPr="00C17DC5" w:rsidRDefault="00C17DC5" w:rsidP="00C13F62">
      <w:pPr>
        <w:pStyle w:val="Caption"/>
      </w:pPr>
      <w:bookmarkStart w:id="82" w:name="_Toc133099399"/>
      <w:r>
        <w:t>Hình 2.</w:t>
      </w:r>
      <w:fldSimple w:instr=" SEQ Hình \* ARABIC ">
        <w:r w:rsidR="00206894">
          <w:rPr>
            <w:noProof/>
          </w:rPr>
          <w:t>38</w:t>
        </w:r>
      </w:fldSimple>
      <w:r>
        <w:t xml:space="preserve"> Một trong những sơ đồ lớp MVC (1)</w:t>
      </w:r>
      <w:bookmarkEnd w:id="82"/>
    </w:p>
    <w:p w14:paraId="6D38F617" w14:textId="30CDBF77" w:rsidR="00685299" w:rsidRDefault="00685299" w:rsidP="00685299">
      <w:pPr>
        <w:pStyle w:val="Caption"/>
      </w:pPr>
      <w:r w:rsidRPr="00685299">
        <w:rPr>
          <w:noProof/>
        </w:rPr>
        <w:lastRenderedPageBreak/>
        <w:drawing>
          <wp:inline distT="0" distB="0" distL="0" distR="0" wp14:anchorId="21B011B5" wp14:editId="4CFB921D">
            <wp:extent cx="4534661" cy="3368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6885" cy="3369692"/>
                    </a:xfrm>
                    <a:prstGeom prst="rect">
                      <a:avLst/>
                    </a:prstGeom>
                    <a:noFill/>
                    <a:ln>
                      <a:noFill/>
                    </a:ln>
                  </pic:spPr>
                </pic:pic>
              </a:graphicData>
            </a:graphic>
          </wp:inline>
        </w:drawing>
      </w:r>
    </w:p>
    <w:p w14:paraId="4C19F924" w14:textId="74798905" w:rsidR="00B95DE0" w:rsidRDefault="00C17DC5" w:rsidP="00C13F62">
      <w:pPr>
        <w:pStyle w:val="Caption"/>
      </w:pPr>
      <w:bookmarkStart w:id="83" w:name="_Toc133099400"/>
      <w:r>
        <w:t>Hình 2.</w:t>
      </w:r>
      <w:fldSimple w:instr=" SEQ Hình \* ARABIC ">
        <w:r w:rsidR="00206894">
          <w:rPr>
            <w:noProof/>
          </w:rPr>
          <w:t>39</w:t>
        </w:r>
      </w:fldSimple>
      <w:r>
        <w:t xml:space="preserve"> Một trong những sơ đồ lớp MVC (2)</w:t>
      </w:r>
      <w:bookmarkEnd w:id="83"/>
    </w:p>
    <w:p w14:paraId="1B77B4AB" w14:textId="1773E4FF" w:rsidR="00B95DE0" w:rsidRDefault="00B95DE0" w:rsidP="00B95DE0">
      <w:pPr>
        <w:pStyle w:val="Tiumccp2"/>
      </w:pPr>
      <w:bookmarkStart w:id="84" w:name="_Toc133099356"/>
      <w:r>
        <w:t>2.9.3 Code áp dụng mẫu thiết kế:</w:t>
      </w:r>
      <w:bookmarkEnd w:id="84"/>
    </w:p>
    <w:p w14:paraId="5A5ACEC0" w14:textId="4B88BDC3" w:rsidR="00B95DE0" w:rsidRDefault="005F689B" w:rsidP="00C17DC5">
      <w:pPr>
        <w:pStyle w:val="Caption"/>
      </w:pPr>
      <w:r w:rsidRPr="00C17DC5">
        <w:rPr>
          <w:noProof/>
        </w:rPr>
        <w:drawing>
          <wp:inline distT="0" distB="0" distL="0" distR="0" wp14:anchorId="25F854C8" wp14:editId="0F3149E0">
            <wp:extent cx="5219700" cy="2352760"/>
            <wp:effectExtent l="0" t="0" r="0" b="9525"/>
            <wp:docPr id="43" name="Picture 43" descr="C:\Users\Admin\Downloads\code\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code\MVC\Mode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3802" cy="2354609"/>
                    </a:xfrm>
                    <a:prstGeom prst="rect">
                      <a:avLst/>
                    </a:prstGeom>
                    <a:noFill/>
                    <a:ln>
                      <a:noFill/>
                    </a:ln>
                  </pic:spPr>
                </pic:pic>
              </a:graphicData>
            </a:graphic>
          </wp:inline>
        </w:drawing>
      </w:r>
    </w:p>
    <w:p w14:paraId="4C75CB46" w14:textId="49010E44" w:rsidR="005F689B" w:rsidRDefault="00C17DC5" w:rsidP="00C13F62">
      <w:pPr>
        <w:pStyle w:val="Caption"/>
      </w:pPr>
      <w:bookmarkStart w:id="85" w:name="_Toc133099401"/>
      <w:r>
        <w:t>Hình 2.</w:t>
      </w:r>
      <w:fldSimple w:instr=" SEQ Hình \* ARABIC ">
        <w:r w:rsidR="00206894">
          <w:rPr>
            <w:noProof/>
          </w:rPr>
          <w:t>40</w:t>
        </w:r>
      </w:fldSimple>
      <w:r>
        <w:t xml:space="preserve"> Code áp dụng MVC (1)</w:t>
      </w:r>
      <w:bookmarkEnd w:id="85"/>
    </w:p>
    <w:p w14:paraId="58D5ED9A" w14:textId="15836F0E" w:rsidR="005F689B" w:rsidRDefault="005F689B" w:rsidP="00C17DC5">
      <w:pPr>
        <w:pStyle w:val="Caption"/>
      </w:pPr>
      <w:r w:rsidRPr="005F689B">
        <w:rPr>
          <w:noProof/>
        </w:rPr>
        <w:lastRenderedPageBreak/>
        <w:drawing>
          <wp:inline distT="0" distB="0" distL="0" distR="0" wp14:anchorId="5CE33616" wp14:editId="1B666CF9">
            <wp:extent cx="5074920" cy="2281520"/>
            <wp:effectExtent l="0" t="0" r="0" b="5080"/>
            <wp:docPr id="44" name="Picture 44" descr="C:\Users\Admin\Downloads\code\MVC\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ode\MVC\Controll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8209" cy="2300981"/>
                    </a:xfrm>
                    <a:prstGeom prst="rect">
                      <a:avLst/>
                    </a:prstGeom>
                    <a:noFill/>
                    <a:ln>
                      <a:noFill/>
                    </a:ln>
                  </pic:spPr>
                </pic:pic>
              </a:graphicData>
            </a:graphic>
          </wp:inline>
        </w:drawing>
      </w:r>
    </w:p>
    <w:p w14:paraId="7EA1BEA6" w14:textId="3ECFA530" w:rsidR="00B95DE0" w:rsidRPr="00B95DE0" w:rsidRDefault="00C17DC5" w:rsidP="00C13F62">
      <w:pPr>
        <w:pStyle w:val="Caption"/>
      </w:pPr>
      <w:bookmarkStart w:id="86" w:name="_Toc133099402"/>
      <w:r>
        <w:t>Hình 2.</w:t>
      </w:r>
      <w:fldSimple w:instr=" SEQ Hình \* ARABIC ">
        <w:r w:rsidR="00206894">
          <w:rPr>
            <w:noProof/>
          </w:rPr>
          <w:t>41</w:t>
        </w:r>
      </w:fldSimple>
      <w:r>
        <w:t xml:space="preserve"> Code áp dụng MVC (2)</w:t>
      </w:r>
      <w:bookmarkEnd w:id="86"/>
    </w:p>
    <w:p w14:paraId="4D350A4D" w14:textId="70B77B6C" w:rsidR="00B95DE0" w:rsidRDefault="00B95DE0" w:rsidP="00B95DE0">
      <w:pPr>
        <w:pStyle w:val="Tiumccp1"/>
      </w:pPr>
      <w:bookmarkStart w:id="87" w:name="_Toc133099357"/>
      <w:r>
        <w:t>2.</w:t>
      </w:r>
      <w:r w:rsidR="00A54F1D">
        <w:t>10</w:t>
      </w:r>
      <w:r>
        <w:t xml:space="preserve"> Proxy </w:t>
      </w:r>
      <w:r w:rsidR="008A37A9">
        <w:t>p</w:t>
      </w:r>
      <w:r>
        <w:t>attern</w:t>
      </w:r>
      <w:bookmarkEnd w:id="87"/>
    </w:p>
    <w:p w14:paraId="06D91B18" w14:textId="0DDCCDEE" w:rsidR="00B95DE0" w:rsidRDefault="00B95DE0" w:rsidP="00B95DE0">
      <w:pPr>
        <w:pStyle w:val="Tiumccp2"/>
      </w:pPr>
      <w:bookmarkStart w:id="88" w:name="_Toc133099358"/>
      <w:r>
        <w:t>2.</w:t>
      </w:r>
      <w:r w:rsidR="00A54F1D">
        <w:t>10</w:t>
      </w:r>
      <w:r>
        <w:t>.1 Lý do áp dụng</w:t>
      </w:r>
      <w:bookmarkEnd w:id="88"/>
    </w:p>
    <w:p w14:paraId="56A160D4" w14:textId="77777777" w:rsidR="008A37A9" w:rsidRDefault="00C13F62" w:rsidP="00B95DE0">
      <w:pPr>
        <w:pStyle w:val="Nidungvnbn"/>
      </w:pPr>
      <w:r>
        <w:t xml:space="preserve">Trong phần mềm ban đầu, việc phân quyền </w:t>
      </w:r>
      <w:r w:rsidR="008A37A9">
        <w:t xml:space="preserve">giữa nhân viên và quản lý </w:t>
      </w:r>
      <w:r>
        <w:t>chưa được thực hiện rõ ràng</w:t>
      </w:r>
      <w:r w:rsidR="008A37A9">
        <w:t xml:space="preserve">, nên đôi khi xảy ra các lỗi về bảo mật. </w:t>
      </w:r>
    </w:p>
    <w:p w14:paraId="2BD22623" w14:textId="1E0E4EBD" w:rsidR="00B95DE0" w:rsidRPr="00B10E7E" w:rsidRDefault="008A37A9" w:rsidP="008A37A9">
      <w:pPr>
        <w:pStyle w:val="Nidungvnbn"/>
      </w:pPr>
      <w:r>
        <w:t>Vì vậy chúng em sử dụng Proxy để hiện thực chức năng phân quyền cho hệ thống, chỉ cho phép quản lý được phép xem doanh thu của cửa hàng. Giúp cho phần mềm tăng tính bảo mật đồng thời sẵn sàng cho các chức năng cần tới phân quyền sau này.</w:t>
      </w:r>
    </w:p>
    <w:p w14:paraId="380DD240" w14:textId="33C7F885" w:rsidR="00B95DE0" w:rsidRPr="00282B27" w:rsidRDefault="00B95DE0" w:rsidP="00B95DE0">
      <w:pPr>
        <w:pStyle w:val="Tiumccp2"/>
        <w:rPr>
          <w:bCs/>
        </w:rPr>
      </w:pPr>
      <w:bookmarkStart w:id="89" w:name="_Toc133099359"/>
      <w:r w:rsidRPr="00282B27">
        <w:rPr>
          <w:bCs/>
          <w:iCs/>
        </w:rPr>
        <w:t>2</w:t>
      </w:r>
      <w:r w:rsidRPr="00282B27">
        <w:rPr>
          <w:bCs/>
          <w:i w:val="0"/>
        </w:rPr>
        <w:t>.</w:t>
      </w:r>
      <w:r w:rsidR="00A54F1D">
        <w:rPr>
          <w:bCs/>
        </w:rPr>
        <w:t>10</w:t>
      </w:r>
      <w:r w:rsidRPr="00282B27">
        <w:rPr>
          <w:bCs/>
        </w:rPr>
        <w:t xml:space="preserve">.2 </w:t>
      </w:r>
      <w:r>
        <w:rPr>
          <w:bCs/>
        </w:rPr>
        <w:t>Sơ đồ lớp</w:t>
      </w:r>
      <w:bookmarkEnd w:id="89"/>
    </w:p>
    <w:p w14:paraId="0547AA4F" w14:textId="5FCDE683" w:rsidR="00B95DE0" w:rsidRDefault="00685299" w:rsidP="00C17DC5">
      <w:pPr>
        <w:pStyle w:val="Caption"/>
      </w:pPr>
      <w:r w:rsidRPr="00C17DC5">
        <w:rPr>
          <w:noProof/>
        </w:rPr>
        <w:drawing>
          <wp:inline distT="0" distB="0" distL="0" distR="0" wp14:anchorId="664B21C7" wp14:editId="381EECB6">
            <wp:extent cx="3162300" cy="23173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2548" cy="2339539"/>
                    </a:xfrm>
                    <a:prstGeom prst="rect">
                      <a:avLst/>
                    </a:prstGeom>
                    <a:noFill/>
                    <a:ln>
                      <a:noFill/>
                    </a:ln>
                  </pic:spPr>
                </pic:pic>
              </a:graphicData>
            </a:graphic>
          </wp:inline>
        </w:drawing>
      </w:r>
    </w:p>
    <w:p w14:paraId="7BD2C56C" w14:textId="555EC83B" w:rsidR="00B95DE0" w:rsidRDefault="00C17DC5" w:rsidP="008A37A9">
      <w:pPr>
        <w:pStyle w:val="Caption"/>
      </w:pPr>
      <w:bookmarkStart w:id="90" w:name="_Toc133099403"/>
      <w:r>
        <w:t>Hình 2.</w:t>
      </w:r>
      <w:fldSimple w:instr=" SEQ Hình \* ARABIC ">
        <w:r w:rsidR="00206894">
          <w:rPr>
            <w:noProof/>
          </w:rPr>
          <w:t>42</w:t>
        </w:r>
      </w:fldSimple>
      <w:r>
        <w:t xml:space="preserve"> Sơ đồ lớp Proxy pattern</w:t>
      </w:r>
      <w:bookmarkEnd w:id="90"/>
    </w:p>
    <w:p w14:paraId="5FECADA1" w14:textId="03604858" w:rsidR="00B95DE0" w:rsidRDefault="00B95DE0" w:rsidP="00B95DE0">
      <w:pPr>
        <w:pStyle w:val="Tiumccp2"/>
      </w:pPr>
      <w:bookmarkStart w:id="91" w:name="_Toc133099360"/>
      <w:r>
        <w:lastRenderedPageBreak/>
        <w:t>2.</w:t>
      </w:r>
      <w:r w:rsidR="00A54F1D">
        <w:t>10</w:t>
      </w:r>
      <w:r>
        <w:t>.3 Code áp dụng mẫu thiết kế:</w:t>
      </w:r>
      <w:bookmarkEnd w:id="91"/>
    </w:p>
    <w:p w14:paraId="15CDDAD3" w14:textId="41A6D419" w:rsidR="00B95DE0" w:rsidRDefault="005F689B" w:rsidP="00C17DC5">
      <w:pPr>
        <w:pStyle w:val="Caption"/>
      </w:pPr>
      <w:r w:rsidRPr="005F689B">
        <w:rPr>
          <w:noProof/>
        </w:rPr>
        <w:drawing>
          <wp:inline distT="0" distB="0" distL="0" distR="0" wp14:anchorId="78B885DF" wp14:editId="7BC7DC27">
            <wp:extent cx="3834386" cy="3298825"/>
            <wp:effectExtent l="0" t="0" r="0" b="0"/>
            <wp:docPr id="45" name="Picture 45" descr="C:\Users\Admin\Downloads\code\proxy\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code\proxy\prox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2317" cy="3305648"/>
                    </a:xfrm>
                    <a:prstGeom prst="rect">
                      <a:avLst/>
                    </a:prstGeom>
                    <a:noFill/>
                    <a:ln>
                      <a:noFill/>
                    </a:ln>
                  </pic:spPr>
                </pic:pic>
              </a:graphicData>
            </a:graphic>
          </wp:inline>
        </w:drawing>
      </w:r>
    </w:p>
    <w:p w14:paraId="7265CD32" w14:textId="63600632" w:rsidR="005F689B" w:rsidRDefault="00C17DC5" w:rsidP="008A37A9">
      <w:pPr>
        <w:pStyle w:val="Caption"/>
      </w:pPr>
      <w:bookmarkStart w:id="92" w:name="_Toc133099404"/>
      <w:r>
        <w:t>Hình 2.</w:t>
      </w:r>
      <w:fldSimple w:instr=" SEQ Hình \* ARABIC ">
        <w:r w:rsidR="00206894">
          <w:rPr>
            <w:noProof/>
          </w:rPr>
          <w:t>43</w:t>
        </w:r>
      </w:fldSimple>
      <w:r>
        <w:t xml:space="preserve"> Code áp dụng </w:t>
      </w:r>
      <w:r w:rsidR="000F32EA">
        <w:t>Proxy pattern</w:t>
      </w:r>
      <w:r>
        <w:t xml:space="preserve"> (1)</w:t>
      </w:r>
      <w:bookmarkEnd w:id="92"/>
    </w:p>
    <w:p w14:paraId="564B5F36" w14:textId="42903E33" w:rsidR="005F689B" w:rsidRDefault="005F689B" w:rsidP="000F32EA">
      <w:pPr>
        <w:pStyle w:val="Caption"/>
      </w:pPr>
      <w:r w:rsidRPr="005F689B">
        <w:rPr>
          <w:noProof/>
        </w:rPr>
        <w:drawing>
          <wp:inline distT="0" distB="0" distL="0" distR="0" wp14:anchorId="41A2BE4C" wp14:editId="20926F55">
            <wp:extent cx="3169920" cy="2978150"/>
            <wp:effectExtent l="0" t="0" r="0" b="0"/>
            <wp:docPr id="46" name="Picture 46" descr="C:\Users\Admin\Downloads\code\proxy\interface &amp; real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ode\proxy\interface &amp; real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5757" cy="2983634"/>
                    </a:xfrm>
                    <a:prstGeom prst="rect">
                      <a:avLst/>
                    </a:prstGeom>
                    <a:noFill/>
                    <a:ln>
                      <a:noFill/>
                    </a:ln>
                  </pic:spPr>
                </pic:pic>
              </a:graphicData>
            </a:graphic>
          </wp:inline>
        </w:drawing>
      </w:r>
    </w:p>
    <w:p w14:paraId="63B8ADDC" w14:textId="15CC71E0" w:rsidR="00970332" w:rsidRPr="008A37A9" w:rsidRDefault="000F32EA" w:rsidP="008A37A9">
      <w:pPr>
        <w:pStyle w:val="Caption"/>
      </w:pPr>
      <w:bookmarkStart w:id="93" w:name="_Toc133099405"/>
      <w:r>
        <w:t>Hình 2.</w:t>
      </w:r>
      <w:fldSimple w:instr=" SEQ Hình \* ARABIC ">
        <w:r w:rsidR="00206894">
          <w:rPr>
            <w:noProof/>
          </w:rPr>
          <w:t>44</w:t>
        </w:r>
      </w:fldSimple>
      <w:r>
        <w:t xml:space="preserve"> Code áp dụng Proxy pattern (2)</w:t>
      </w:r>
      <w:bookmarkEnd w:id="93"/>
    </w:p>
    <w:p w14:paraId="33C0C362" w14:textId="77777777" w:rsidR="00970332" w:rsidRDefault="00970332" w:rsidP="00830468">
      <w:pPr>
        <w:tabs>
          <w:tab w:val="center" w:pos="6379"/>
        </w:tabs>
        <w:spacing w:after="200" w:line="276" w:lineRule="auto"/>
        <w:rPr>
          <w:b/>
          <w:sz w:val="32"/>
          <w:szCs w:val="32"/>
        </w:rPr>
      </w:pPr>
    </w:p>
    <w:p w14:paraId="6CB32D28" w14:textId="30EA79E6" w:rsidR="007E7FF7" w:rsidRPr="007E6AB9" w:rsidRDefault="007E7FF7" w:rsidP="00A54F1D">
      <w:pPr>
        <w:pStyle w:val="Chng"/>
        <w:jc w:val="center"/>
      </w:pPr>
      <w:bookmarkStart w:id="94" w:name="_Toc133099361"/>
      <w:r>
        <w:lastRenderedPageBreak/>
        <w:t>TÀI LIỆU THAM KHẢO</w:t>
      </w:r>
      <w:bookmarkEnd w:id="94"/>
    </w:p>
    <w:p w14:paraId="526B3730" w14:textId="68B6E14F" w:rsidR="00830468" w:rsidRDefault="00C80592">
      <w:pPr>
        <w:pStyle w:val="Nidungvnbn"/>
        <w:numPr>
          <w:ilvl w:val="0"/>
          <w:numId w:val="2"/>
        </w:numPr>
        <w:rPr>
          <w:color w:val="000000"/>
        </w:rPr>
      </w:pPr>
      <w:r w:rsidRPr="00C80592">
        <w:rPr>
          <w:color w:val="000000"/>
        </w:rPr>
        <w:t>Strategy Design Pattern: Áp dụng vào code (C#)</w:t>
      </w:r>
    </w:p>
    <w:p w14:paraId="18BF25A3" w14:textId="37B9D88F" w:rsidR="0012027F" w:rsidRDefault="00CC351E" w:rsidP="00830468">
      <w:pPr>
        <w:pStyle w:val="Nidungvnbn"/>
        <w:ind w:left="1440" w:firstLine="0"/>
      </w:pPr>
      <w:hyperlink r:id="rId56" w:history="1">
        <w:r w:rsidR="00C80592" w:rsidRPr="00492672">
          <w:rPr>
            <w:rStyle w:val="Hyperlink"/>
          </w:rPr>
          <w:t>https://www.youtube.com/watch?v=rXS6q0pG9Ow&amp;list=PLoaAbmGPgTSOrVuxwbnDJ14U9J6CXJXUk&amp;index=4</w:t>
        </w:r>
      </w:hyperlink>
    </w:p>
    <w:p w14:paraId="2ACAB736" w14:textId="2C947256" w:rsidR="00C80592" w:rsidRDefault="00C80592" w:rsidP="00C80592">
      <w:pPr>
        <w:pStyle w:val="Nidungvnbn"/>
        <w:numPr>
          <w:ilvl w:val="0"/>
          <w:numId w:val="2"/>
        </w:numPr>
        <w:rPr>
          <w:color w:val="000000"/>
        </w:rPr>
      </w:pPr>
      <w:r w:rsidRPr="00C80592">
        <w:rPr>
          <w:color w:val="000000"/>
        </w:rPr>
        <w:t>Observer Design Pattern: Áp dụng vào Code (C#)</w:t>
      </w:r>
    </w:p>
    <w:p w14:paraId="3DE35E12" w14:textId="67F30B6B" w:rsidR="00C80592" w:rsidRDefault="00CC351E" w:rsidP="00C80592">
      <w:pPr>
        <w:pStyle w:val="Nidungvnbn"/>
        <w:ind w:left="1440" w:firstLine="0"/>
        <w:rPr>
          <w:color w:val="000000"/>
        </w:rPr>
      </w:pPr>
      <w:hyperlink r:id="rId57" w:history="1">
        <w:r w:rsidR="00C80592" w:rsidRPr="00492672">
          <w:rPr>
            <w:rStyle w:val="Hyperlink"/>
          </w:rPr>
          <w:t>https://www.youtube.com/watch?v=zc2smrSk5I0&amp;list=PLoaAbmGPgTSOrVuxwbnDJ14U9J6CXJXUk&amp;index=7</w:t>
        </w:r>
      </w:hyperlink>
      <w:r w:rsidR="00C80592">
        <w:t xml:space="preserve"> </w:t>
      </w:r>
    </w:p>
    <w:p w14:paraId="021DE220" w14:textId="51846AA9" w:rsidR="00C80592" w:rsidRDefault="00FE556B" w:rsidP="00C80592">
      <w:pPr>
        <w:pStyle w:val="Nidungvnbn"/>
        <w:numPr>
          <w:ilvl w:val="0"/>
          <w:numId w:val="2"/>
        </w:numPr>
        <w:rPr>
          <w:color w:val="000000"/>
        </w:rPr>
      </w:pPr>
      <w:r w:rsidRPr="00FE556B">
        <w:rPr>
          <w:color w:val="000000"/>
        </w:rPr>
        <w:t>Decorator Design Pattern: Áp dụng vào code, thử vài trường hợp (C#)</w:t>
      </w:r>
    </w:p>
    <w:p w14:paraId="4F78841F" w14:textId="3AD0E841" w:rsidR="00C80592" w:rsidRDefault="00CC351E" w:rsidP="00C80592">
      <w:pPr>
        <w:pStyle w:val="Nidungvnbn"/>
        <w:ind w:left="1440" w:firstLine="0"/>
      </w:pPr>
      <w:hyperlink r:id="rId58" w:history="1">
        <w:r w:rsidR="00FE556B" w:rsidRPr="00492672">
          <w:rPr>
            <w:rStyle w:val="Hyperlink"/>
          </w:rPr>
          <w:t>https://www.youtube.com/watch?v=U2XUrAefHME&amp;list=PLoaAbmGPgTSOrVuxwbnDJ14U9J6CXJXUk&amp;index=13</w:t>
        </w:r>
      </w:hyperlink>
      <w:r w:rsidR="00FE556B">
        <w:t xml:space="preserve"> </w:t>
      </w:r>
    </w:p>
    <w:p w14:paraId="4AB57D39" w14:textId="22B31670" w:rsidR="00897AFA" w:rsidRDefault="00897AFA" w:rsidP="00897AFA">
      <w:pPr>
        <w:pStyle w:val="Nidungvnbn"/>
        <w:numPr>
          <w:ilvl w:val="0"/>
          <w:numId w:val="2"/>
        </w:numPr>
        <w:rPr>
          <w:color w:val="000000"/>
        </w:rPr>
      </w:pPr>
      <w:r w:rsidRPr="00897AFA">
        <w:rPr>
          <w:color w:val="000000"/>
        </w:rPr>
        <w:t>Proxy Design Pattern - Trợ thủ đắc lực của Developers</w:t>
      </w:r>
    </w:p>
    <w:p w14:paraId="2F91C980" w14:textId="544D024A" w:rsidR="00897AFA" w:rsidRDefault="00CC351E" w:rsidP="00897AFA">
      <w:pPr>
        <w:pStyle w:val="Nidungvnbn"/>
        <w:ind w:left="1440" w:firstLine="0"/>
      </w:pPr>
      <w:hyperlink r:id="rId59" w:history="1">
        <w:r w:rsidR="00897AFA" w:rsidRPr="00541DCC">
          <w:rPr>
            <w:rStyle w:val="Hyperlink"/>
          </w:rPr>
          <w:t>https://viblo.asia/p/proxy-design-pattern-tro-thu-dac-luc-cua-developers-RQqKLB2bl7z</w:t>
        </w:r>
      </w:hyperlink>
      <w:r w:rsidR="00897AFA">
        <w:t xml:space="preserve"> </w:t>
      </w:r>
    </w:p>
    <w:p w14:paraId="654DFC0E" w14:textId="1D9B012C" w:rsidR="00897AFA" w:rsidRDefault="00897AFA" w:rsidP="00897AFA">
      <w:pPr>
        <w:pStyle w:val="Nidungvnbn"/>
        <w:numPr>
          <w:ilvl w:val="0"/>
          <w:numId w:val="2"/>
        </w:numPr>
        <w:rPr>
          <w:color w:val="000000"/>
        </w:rPr>
      </w:pPr>
      <w:r w:rsidRPr="00897AFA">
        <w:rPr>
          <w:color w:val="000000"/>
        </w:rPr>
        <w:t>Design Patterns - Singleton pattern</w:t>
      </w:r>
    </w:p>
    <w:p w14:paraId="7BCBA031" w14:textId="3D28DF13" w:rsidR="00897AFA" w:rsidRDefault="00CC351E" w:rsidP="00897AFA">
      <w:pPr>
        <w:pStyle w:val="Nidungvnbn"/>
        <w:ind w:left="1440" w:firstLine="0"/>
      </w:pPr>
      <w:hyperlink r:id="rId60" w:history="1">
        <w:r w:rsidR="00897AFA" w:rsidRPr="00541DCC">
          <w:rPr>
            <w:rStyle w:val="Hyperlink"/>
          </w:rPr>
          <w:t>https://viblo.asia/p/design-patterns-singleton-pattern-maGK7zra5j2</w:t>
        </w:r>
      </w:hyperlink>
      <w:r w:rsidR="00897AFA">
        <w:t xml:space="preserve">  </w:t>
      </w:r>
    </w:p>
    <w:p w14:paraId="7B6AC932" w14:textId="77777777" w:rsidR="00897AFA" w:rsidRDefault="00897AFA" w:rsidP="00C80592">
      <w:pPr>
        <w:pStyle w:val="Nidungvnbn"/>
        <w:ind w:left="1440" w:firstLine="0"/>
      </w:pPr>
    </w:p>
    <w:p w14:paraId="7C73F80F" w14:textId="77777777" w:rsidR="00897AFA" w:rsidRDefault="00897AFA" w:rsidP="00C80592">
      <w:pPr>
        <w:pStyle w:val="Nidungvnbn"/>
        <w:ind w:left="1440" w:firstLine="0"/>
        <w:rPr>
          <w:color w:val="000000"/>
        </w:rPr>
      </w:pPr>
    </w:p>
    <w:p w14:paraId="6FB5C16F" w14:textId="77777777" w:rsidR="00C80592" w:rsidRDefault="00C80592" w:rsidP="00830468">
      <w:pPr>
        <w:pStyle w:val="Nidungvnbn"/>
        <w:ind w:left="1440" w:firstLine="0"/>
        <w:rPr>
          <w:color w:val="000000"/>
        </w:rPr>
      </w:pPr>
    </w:p>
    <w:p w14:paraId="4D958F9A" w14:textId="77777777" w:rsidR="0061205E" w:rsidRDefault="0061205E" w:rsidP="0061205E">
      <w:pPr>
        <w:pStyle w:val="Nidungvnbn"/>
        <w:jc w:val="left"/>
        <w:rPr>
          <w:color w:val="000000"/>
        </w:rPr>
      </w:pPr>
    </w:p>
    <w:p w14:paraId="1402B6B4" w14:textId="77777777" w:rsidR="0012027F" w:rsidRPr="006D5758" w:rsidRDefault="0012027F" w:rsidP="0012027F">
      <w:pPr>
        <w:pStyle w:val="Nidungvnbn"/>
      </w:pPr>
    </w:p>
    <w:sectPr w:rsidR="0012027F" w:rsidRPr="006D5758" w:rsidSect="00DB7595">
      <w:headerReference w:type="default" r:id="rId6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66F55" w14:textId="77777777" w:rsidR="00CC351E" w:rsidRDefault="00CC351E" w:rsidP="00453AB1">
      <w:r>
        <w:separator/>
      </w:r>
    </w:p>
  </w:endnote>
  <w:endnote w:type="continuationSeparator" w:id="0">
    <w:p w14:paraId="70C3D9DD" w14:textId="77777777" w:rsidR="00CC351E" w:rsidRDefault="00CC351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89AA9" w14:textId="77777777" w:rsidR="00CC351E" w:rsidRDefault="00CC351E" w:rsidP="00453AB1">
      <w:r>
        <w:separator/>
      </w:r>
    </w:p>
  </w:footnote>
  <w:footnote w:type="continuationSeparator" w:id="0">
    <w:p w14:paraId="473E68C6" w14:textId="77777777" w:rsidR="00CC351E" w:rsidRDefault="00CC351E"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99895" w14:textId="77777777" w:rsidR="008D7E48" w:rsidRDefault="008D7E48">
    <w:pPr>
      <w:pStyle w:val="Header"/>
      <w:jc w:val="center"/>
    </w:pPr>
  </w:p>
  <w:p w14:paraId="23AF7C60" w14:textId="77777777" w:rsidR="008D7E48" w:rsidRDefault="008D7E4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8DC8" w14:textId="77777777" w:rsidR="008D7E48" w:rsidRDefault="008D7E48">
    <w:pPr>
      <w:pStyle w:val="Header"/>
      <w:jc w:val="center"/>
    </w:pPr>
  </w:p>
  <w:p w14:paraId="1B1328F2" w14:textId="77777777" w:rsidR="008D7E48" w:rsidRDefault="008D7E4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1F21A5" w14:textId="697D3F95" w:rsidR="008D7E48" w:rsidRDefault="008D7E48">
        <w:pPr>
          <w:pStyle w:val="Header"/>
          <w:jc w:val="center"/>
        </w:pPr>
        <w:r>
          <w:fldChar w:fldCharType="begin"/>
        </w:r>
        <w:r>
          <w:instrText xml:space="preserve"> PAGE   \* MERGEFORMAT </w:instrText>
        </w:r>
        <w:r>
          <w:fldChar w:fldCharType="separate"/>
        </w:r>
        <w:r w:rsidR="00206894">
          <w:rPr>
            <w:noProof/>
          </w:rPr>
          <w:t>iv</w:t>
        </w:r>
        <w:r>
          <w:rPr>
            <w:noProof/>
          </w:rPr>
          <w:fldChar w:fldCharType="end"/>
        </w:r>
      </w:p>
    </w:sdtContent>
  </w:sdt>
  <w:p w14:paraId="725A79DA" w14:textId="77777777" w:rsidR="008D7E48" w:rsidRDefault="008D7E4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18E14F5D" w14:textId="0D748A54" w:rsidR="008D7E48" w:rsidRDefault="008D7E48">
        <w:pPr>
          <w:pStyle w:val="Header"/>
          <w:jc w:val="center"/>
        </w:pPr>
        <w:r>
          <w:fldChar w:fldCharType="begin"/>
        </w:r>
        <w:r>
          <w:instrText xml:space="preserve"> PAGE   \* MERGEFORMAT </w:instrText>
        </w:r>
        <w:r>
          <w:fldChar w:fldCharType="separate"/>
        </w:r>
        <w:r w:rsidR="00206894">
          <w:rPr>
            <w:noProof/>
          </w:rPr>
          <w:t>30</w:t>
        </w:r>
        <w:r>
          <w:rPr>
            <w:noProof/>
          </w:rPr>
          <w:fldChar w:fldCharType="end"/>
        </w:r>
      </w:p>
    </w:sdtContent>
  </w:sdt>
  <w:p w14:paraId="16AE7176" w14:textId="77777777" w:rsidR="008D7E48" w:rsidRDefault="008D7E4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506FD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C0818"/>
    <w:multiLevelType w:val="multilevel"/>
    <w:tmpl w:val="7D3A9E14"/>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EFB7337"/>
    <w:multiLevelType w:val="hybridMultilevel"/>
    <w:tmpl w:val="C636B7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91"/>
    <w:rsid w:val="00000FCE"/>
    <w:rsid w:val="000122B1"/>
    <w:rsid w:val="000157AB"/>
    <w:rsid w:val="00016F9B"/>
    <w:rsid w:val="00021F4A"/>
    <w:rsid w:val="00024496"/>
    <w:rsid w:val="00031C61"/>
    <w:rsid w:val="0003227F"/>
    <w:rsid w:val="00034155"/>
    <w:rsid w:val="00034784"/>
    <w:rsid w:val="00034E9C"/>
    <w:rsid w:val="00035231"/>
    <w:rsid w:val="00035C43"/>
    <w:rsid w:val="00036895"/>
    <w:rsid w:val="00037349"/>
    <w:rsid w:val="00042298"/>
    <w:rsid w:val="0004408E"/>
    <w:rsid w:val="0004598E"/>
    <w:rsid w:val="000646DC"/>
    <w:rsid w:val="0006718E"/>
    <w:rsid w:val="00067C9A"/>
    <w:rsid w:val="00070D5A"/>
    <w:rsid w:val="00073FDA"/>
    <w:rsid w:val="00075E3C"/>
    <w:rsid w:val="00077EB5"/>
    <w:rsid w:val="00077F6E"/>
    <w:rsid w:val="00085069"/>
    <w:rsid w:val="00086486"/>
    <w:rsid w:val="00092EB8"/>
    <w:rsid w:val="00093226"/>
    <w:rsid w:val="00093AC9"/>
    <w:rsid w:val="000A00AA"/>
    <w:rsid w:val="000A1F1C"/>
    <w:rsid w:val="000A57CA"/>
    <w:rsid w:val="000A6483"/>
    <w:rsid w:val="000A7AB7"/>
    <w:rsid w:val="000A7C41"/>
    <w:rsid w:val="000B1E3D"/>
    <w:rsid w:val="000B3A05"/>
    <w:rsid w:val="000B7329"/>
    <w:rsid w:val="000B7EE0"/>
    <w:rsid w:val="000C73B8"/>
    <w:rsid w:val="000C7F59"/>
    <w:rsid w:val="000D06DB"/>
    <w:rsid w:val="000D2C0C"/>
    <w:rsid w:val="000D4359"/>
    <w:rsid w:val="000D4780"/>
    <w:rsid w:val="000D49FB"/>
    <w:rsid w:val="000D4C95"/>
    <w:rsid w:val="000D5B84"/>
    <w:rsid w:val="000D5BC3"/>
    <w:rsid w:val="000D6F23"/>
    <w:rsid w:val="000E05A8"/>
    <w:rsid w:val="000E2671"/>
    <w:rsid w:val="000E2B0A"/>
    <w:rsid w:val="000E5A98"/>
    <w:rsid w:val="000F13A5"/>
    <w:rsid w:val="000F1B6E"/>
    <w:rsid w:val="000F298B"/>
    <w:rsid w:val="000F32EA"/>
    <w:rsid w:val="0010003D"/>
    <w:rsid w:val="00101637"/>
    <w:rsid w:val="00115BB0"/>
    <w:rsid w:val="00117773"/>
    <w:rsid w:val="00117E93"/>
    <w:rsid w:val="0012027F"/>
    <w:rsid w:val="00124B81"/>
    <w:rsid w:val="001262BD"/>
    <w:rsid w:val="00132DB2"/>
    <w:rsid w:val="00133AD2"/>
    <w:rsid w:val="0013528D"/>
    <w:rsid w:val="0013583F"/>
    <w:rsid w:val="00137133"/>
    <w:rsid w:val="001413E0"/>
    <w:rsid w:val="00142507"/>
    <w:rsid w:val="00144093"/>
    <w:rsid w:val="00144540"/>
    <w:rsid w:val="00147E23"/>
    <w:rsid w:val="001505AA"/>
    <w:rsid w:val="00152E49"/>
    <w:rsid w:val="0015601E"/>
    <w:rsid w:val="001562E8"/>
    <w:rsid w:val="00156C2E"/>
    <w:rsid w:val="00160ADE"/>
    <w:rsid w:val="001622C3"/>
    <w:rsid w:val="0016374A"/>
    <w:rsid w:val="0016483B"/>
    <w:rsid w:val="0016702B"/>
    <w:rsid w:val="00170035"/>
    <w:rsid w:val="00171F0F"/>
    <w:rsid w:val="001742B2"/>
    <w:rsid w:val="001745E5"/>
    <w:rsid w:val="00176EBE"/>
    <w:rsid w:val="00182894"/>
    <w:rsid w:val="0018349C"/>
    <w:rsid w:val="00183555"/>
    <w:rsid w:val="001837D2"/>
    <w:rsid w:val="00183CB2"/>
    <w:rsid w:val="00184A58"/>
    <w:rsid w:val="00184DE4"/>
    <w:rsid w:val="00187871"/>
    <w:rsid w:val="0019039D"/>
    <w:rsid w:val="00192044"/>
    <w:rsid w:val="001925F2"/>
    <w:rsid w:val="00195181"/>
    <w:rsid w:val="00195494"/>
    <w:rsid w:val="001976A0"/>
    <w:rsid w:val="001A0EE3"/>
    <w:rsid w:val="001A23BA"/>
    <w:rsid w:val="001A4C88"/>
    <w:rsid w:val="001B309A"/>
    <w:rsid w:val="001C21DB"/>
    <w:rsid w:val="001C2B26"/>
    <w:rsid w:val="001C39C4"/>
    <w:rsid w:val="001C3FFD"/>
    <w:rsid w:val="001D19A2"/>
    <w:rsid w:val="001D5881"/>
    <w:rsid w:val="001D6819"/>
    <w:rsid w:val="001E3770"/>
    <w:rsid w:val="001E4D44"/>
    <w:rsid w:val="001E52DF"/>
    <w:rsid w:val="001F1AF2"/>
    <w:rsid w:val="001F2835"/>
    <w:rsid w:val="001F6D81"/>
    <w:rsid w:val="001F7E12"/>
    <w:rsid w:val="00206894"/>
    <w:rsid w:val="00207DC2"/>
    <w:rsid w:val="0021290A"/>
    <w:rsid w:val="002178C5"/>
    <w:rsid w:val="00220519"/>
    <w:rsid w:val="00224851"/>
    <w:rsid w:val="00224F64"/>
    <w:rsid w:val="0022552A"/>
    <w:rsid w:val="002271EC"/>
    <w:rsid w:val="00232EA2"/>
    <w:rsid w:val="00237903"/>
    <w:rsid w:val="00237C1F"/>
    <w:rsid w:val="0024450B"/>
    <w:rsid w:val="002451D8"/>
    <w:rsid w:val="00250DE6"/>
    <w:rsid w:val="0025128F"/>
    <w:rsid w:val="0025144A"/>
    <w:rsid w:val="00252F26"/>
    <w:rsid w:val="002566C6"/>
    <w:rsid w:val="00257A55"/>
    <w:rsid w:val="0026178B"/>
    <w:rsid w:val="0026363F"/>
    <w:rsid w:val="00277A3C"/>
    <w:rsid w:val="00280CD3"/>
    <w:rsid w:val="00282B27"/>
    <w:rsid w:val="00284C60"/>
    <w:rsid w:val="00287248"/>
    <w:rsid w:val="00287BBD"/>
    <w:rsid w:val="00291721"/>
    <w:rsid w:val="002936DE"/>
    <w:rsid w:val="002A3D4A"/>
    <w:rsid w:val="002A44CA"/>
    <w:rsid w:val="002A4C57"/>
    <w:rsid w:val="002B270F"/>
    <w:rsid w:val="002B293C"/>
    <w:rsid w:val="002B370D"/>
    <w:rsid w:val="002B567B"/>
    <w:rsid w:val="002B77A1"/>
    <w:rsid w:val="002C0E95"/>
    <w:rsid w:val="002D06CE"/>
    <w:rsid w:val="002D4629"/>
    <w:rsid w:val="002D5B24"/>
    <w:rsid w:val="002D7352"/>
    <w:rsid w:val="002D796D"/>
    <w:rsid w:val="002E0894"/>
    <w:rsid w:val="002E4519"/>
    <w:rsid w:val="002E50BE"/>
    <w:rsid w:val="002F1BD7"/>
    <w:rsid w:val="002F263C"/>
    <w:rsid w:val="002F2FC1"/>
    <w:rsid w:val="002F358F"/>
    <w:rsid w:val="002F7A5E"/>
    <w:rsid w:val="003004DE"/>
    <w:rsid w:val="003009E1"/>
    <w:rsid w:val="00305B38"/>
    <w:rsid w:val="00311BBC"/>
    <w:rsid w:val="00312543"/>
    <w:rsid w:val="00316A67"/>
    <w:rsid w:val="00317092"/>
    <w:rsid w:val="0031785B"/>
    <w:rsid w:val="00317E68"/>
    <w:rsid w:val="003218FF"/>
    <w:rsid w:val="00324114"/>
    <w:rsid w:val="00325A20"/>
    <w:rsid w:val="00327324"/>
    <w:rsid w:val="0033135C"/>
    <w:rsid w:val="00331592"/>
    <w:rsid w:val="00333834"/>
    <w:rsid w:val="0033431A"/>
    <w:rsid w:val="003347E0"/>
    <w:rsid w:val="0034492B"/>
    <w:rsid w:val="0035031E"/>
    <w:rsid w:val="003522A5"/>
    <w:rsid w:val="0035667D"/>
    <w:rsid w:val="003611F8"/>
    <w:rsid w:val="00366D9D"/>
    <w:rsid w:val="00371856"/>
    <w:rsid w:val="00373418"/>
    <w:rsid w:val="00375CD5"/>
    <w:rsid w:val="00382634"/>
    <w:rsid w:val="00382D3A"/>
    <w:rsid w:val="003865FE"/>
    <w:rsid w:val="00391906"/>
    <w:rsid w:val="00391C35"/>
    <w:rsid w:val="003945AB"/>
    <w:rsid w:val="00395412"/>
    <w:rsid w:val="00395E69"/>
    <w:rsid w:val="003A02D9"/>
    <w:rsid w:val="003B2109"/>
    <w:rsid w:val="003B3151"/>
    <w:rsid w:val="003B3618"/>
    <w:rsid w:val="003B4CFB"/>
    <w:rsid w:val="003C04D1"/>
    <w:rsid w:val="003C13BE"/>
    <w:rsid w:val="003C1D7C"/>
    <w:rsid w:val="003C3FAD"/>
    <w:rsid w:val="003C5B0D"/>
    <w:rsid w:val="003C7E4B"/>
    <w:rsid w:val="003E12DB"/>
    <w:rsid w:val="003E251C"/>
    <w:rsid w:val="003E2C64"/>
    <w:rsid w:val="003F2254"/>
    <w:rsid w:val="003F3A53"/>
    <w:rsid w:val="003F48D3"/>
    <w:rsid w:val="00402AEB"/>
    <w:rsid w:val="00402C8C"/>
    <w:rsid w:val="004039F1"/>
    <w:rsid w:val="0040406A"/>
    <w:rsid w:val="00404499"/>
    <w:rsid w:val="00405A8F"/>
    <w:rsid w:val="00405DC7"/>
    <w:rsid w:val="00413B3B"/>
    <w:rsid w:val="00413FC1"/>
    <w:rsid w:val="00420C6E"/>
    <w:rsid w:val="00421801"/>
    <w:rsid w:val="00422133"/>
    <w:rsid w:val="004238E5"/>
    <w:rsid w:val="004266AA"/>
    <w:rsid w:val="0042743F"/>
    <w:rsid w:val="00427644"/>
    <w:rsid w:val="00433907"/>
    <w:rsid w:val="00435EB5"/>
    <w:rsid w:val="00440A79"/>
    <w:rsid w:val="00441BCF"/>
    <w:rsid w:val="0044280B"/>
    <w:rsid w:val="004435F6"/>
    <w:rsid w:val="0044528F"/>
    <w:rsid w:val="00447435"/>
    <w:rsid w:val="0045100B"/>
    <w:rsid w:val="00453AB1"/>
    <w:rsid w:val="00455C13"/>
    <w:rsid w:val="00462C77"/>
    <w:rsid w:val="00467BEF"/>
    <w:rsid w:val="0047034A"/>
    <w:rsid w:val="00470D4E"/>
    <w:rsid w:val="00471C56"/>
    <w:rsid w:val="00471F27"/>
    <w:rsid w:val="004722E1"/>
    <w:rsid w:val="0047365F"/>
    <w:rsid w:val="004737F3"/>
    <w:rsid w:val="00474589"/>
    <w:rsid w:val="00476208"/>
    <w:rsid w:val="00477313"/>
    <w:rsid w:val="0047732A"/>
    <w:rsid w:val="00486476"/>
    <w:rsid w:val="00486CC8"/>
    <w:rsid w:val="00491434"/>
    <w:rsid w:val="004922A4"/>
    <w:rsid w:val="00495709"/>
    <w:rsid w:val="004A289E"/>
    <w:rsid w:val="004A7C39"/>
    <w:rsid w:val="004B013E"/>
    <w:rsid w:val="004B37B7"/>
    <w:rsid w:val="004B6422"/>
    <w:rsid w:val="004B6DE1"/>
    <w:rsid w:val="004B7626"/>
    <w:rsid w:val="004C4527"/>
    <w:rsid w:val="004D41F3"/>
    <w:rsid w:val="004E0607"/>
    <w:rsid w:val="004E15C2"/>
    <w:rsid w:val="004E276A"/>
    <w:rsid w:val="004E3C16"/>
    <w:rsid w:val="004E5B01"/>
    <w:rsid w:val="004E6618"/>
    <w:rsid w:val="004E73CC"/>
    <w:rsid w:val="004F46B9"/>
    <w:rsid w:val="004F4F4F"/>
    <w:rsid w:val="00505850"/>
    <w:rsid w:val="0050752B"/>
    <w:rsid w:val="005104B0"/>
    <w:rsid w:val="00510925"/>
    <w:rsid w:val="00511FA1"/>
    <w:rsid w:val="005128E9"/>
    <w:rsid w:val="00512BB5"/>
    <w:rsid w:val="00513DD4"/>
    <w:rsid w:val="00515018"/>
    <w:rsid w:val="005170D6"/>
    <w:rsid w:val="00522038"/>
    <w:rsid w:val="00522E07"/>
    <w:rsid w:val="00523289"/>
    <w:rsid w:val="00523644"/>
    <w:rsid w:val="00523BEF"/>
    <w:rsid w:val="00523D35"/>
    <w:rsid w:val="005246E0"/>
    <w:rsid w:val="0053156D"/>
    <w:rsid w:val="00531773"/>
    <w:rsid w:val="00532635"/>
    <w:rsid w:val="00534579"/>
    <w:rsid w:val="005400A1"/>
    <w:rsid w:val="0054187C"/>
    <w:rsid w:val="005432CC"/>
    <w:rsid w:val="005456B0"/>
    <w:rsid w:val="0054730C"/>
    <w:rsid w:val="005505AF"/>
    <w:rsid w:val="00550F5B"/>
    <w:rsid w:val="0055127A"/>
    <w:rsid w:val="005548E9"/>
    <w:rsid w:val="00554D78"/>
    <w:rsid w:val="005570BD"/>
    <w:rsid w:val="005635E7"/>
    <w:rsid w:val="00565954"/>
    <w:rsid w:val="00566081"/>
    <w:rsid w:val="00570A0C"/>
    <w:rsid w:val="00571CFC"/>
    <w:rsid w:val="00572074"/>
    <w:rsid w:val="0057272B"/>
    <w:rsid w:val="00577143"/>
    <w:rsid w:val="0058363E"/>
    <w:rsid w:val="00584FA8"/>
    <w:rsid w:val="00585963"/>
    <w:rsid w:val="005912A8"/>
    <w:rsid w:val="00592184"/>
    <w:rsid w:val="00593511"/>
    <w:rsid w:val="00594A25"/>
    <w:rsid w:val="00594B74"/>
    <w:rsid w:val="005A2A6A"/>
    <w:rsid w:val="005A4090"/>
    <w:rsid w:val="005A4BE1"/>
    <w:rsid w:val="005A5E90"/>
    <w:rsid w:val="005A6D03"/>
    <w:rsid w:val="005B3B84"/>
    <w:rsid w:val="005B6103"/>
    <w:rsid w:val="005B72EF"/>
    <w:rsid w:val="005C016C"/>
    <w:rsid w:val="005C21F2"/>
    <w:rsid w:val="005C4BFD"/>
    <w:rsid w:val="005D38E9"/>
    <w:rsid w:val="005D4FAB"/>
    <w:rsid w:val="005D5C20"/>
    <w:rsid w:val="005E0EFA"/>
    <w:rsid w:val="005E336B"/>
    <w:rsid w:val="005E4BC8"/>
    <w:rsid w:val="005F0611"/>
    <w:rsid w:val="005F0938"/>
    <w:rsid w:val="005F2E21"/>
    <w:rsid w:val="005F44D4"/>
    <w:rsid w:val="005F689B"/>
    <w:rsid w:val="00602B79"/>
    <w:rsid w:val="006030D1"/>
    <w:rsid w:val="0061205E"/>
    <w:rsid w:val="006133FC"/>
    <w:rsid w:val="00613642"/>
    <w:rsid w:val="00615B0C"/>
    <w:rsid w:val="00615D45"/>
    <w:rsid w:val="00616D91"/>
    <w:rsid w:val="006224E0"/>
    <w:rsid w:val="006228C2"/>
    <w:rsid w:val="00623CCC"/>
    <w:rsid w:val="00626602"/>
    <w:rsid w:val="00626609"/>
    <w:rsid w:val="00626D5F"/>
    <w:rsid w:val="006327D0"/>
    <w:rsid w:val="00632913"/>
    <w:rsid w:val="00636E8F"/>
    <w:rsid w:val="006413B7"/>
    <w:rsid w:val="0064189C"/>
    <w:rsid w:val="00641A5F"/>
    <w:rsid w:val="0064388B"/>
    <w:rsid w:val="00644B3D"/>
    <w:rsid w:val="00650D6A"/>
    <w:rsid w:val="00651ACF"/>
    <w:rsid w:val="00652EB8"/>
    <w:rsid w:val="00655197"/>
    <w:rsid w:val="00656DDD"/>
    <w:rsid w:val="00661F9A"/>
    <w:rsid w:val="0066216D"/>
    <w:rsid w:val="0066432F"/>
    <w:rsid w:val="00665035"/>
    <w:rsid w:val="006663F0"/>
    <w:rsid w:val="0066668D"/>
    <w:rsid w:val="0066791A"/>
    <w:rsid w:val="00670496"/>
    <w:rsid w:val="00670A56"/>
    <w:rsid w:val="00673803"/>
    <w:rsid w:val="00674C19"/>
    <w:rsid w:val="00675CE1"/>
    <w:rsid w:val="00677823"/>
    <w:rsid w:val="0068318F"/>
    <w:rsid w:val="00685299"/>
    <w:rsid w:val="00685EC6"/>
    <w:rsid w:val="00686971"/>
    <w:rsid w:val="00691FA3"/>
    <w:rsid w:val="00692377"/>
    <w:rsid w:val="006943D8"/>
    <w:rsid w:val="00696C4C"/>
    <w:rsid w:val="00696EA5"/>
    <w:rsid w:val="006A0295"/>
    <w:rsid w:val="006A0FBB"/>
    <w:rsid w:val="006A7534"/>
    <w:rsid w:val="006B0C37"/>
    <w:rsid w:val="006B4C5A"/>
    <w:rsid w:val="006C1A40"/>
    <w:rsid w:val="006C6EC9"/>
    <w:rsid w:val="006D1DD5"/>
    <w:rsid w:val="006D4DFE"/>
    <w:rsid w:val="006D5758"/>
    <w:rsid w:val="006E1836"/>
    <w:rsid w:val="006E44DD"/>
    <w:rsid w:val="006F10B3"/>
    <w:rsid w:val="006F1810"/>
    <w:rsid w:val="006F27C7"/>
    <w:rsid w:val="006F4172"/>
    <w:rsid w:val="006F5432"/>
    <w:rsid w:val="006F5604"/>
    <w:rsid w:val="006F58A4"/>
    <w:rsid w:val="006F5A2A"/>
    <w:rsid w:val="00704128"/>
    <w:rsid w:val="00705183"/>
    <w:rsid w:val="0070617A"/>
    <w:rsid w:val="00710C62"/>
    <w:rsid w:val="0071112E"/>
    <w:rsid w:val="00713A0F"/>
    <w:rsid w:val="00713CA8"/>
    <w:rsid w:val="00715403"/>
    <w:rsid w:val="00715815"/>
    <w:rsid w:val="00726C8A"/>
    <w:rsid w:val="007304D2"/>
    <w:rsid w:val="00730C5B"/>
    <w:rsid w:val="00730E17"/>
    <w:rsid w:val="00731AEE"/>
    <w:rsid w:val="00732521"/>
    <w:rsid w:val="00732E03"/>
    <w:rsid w:val="007341C3"/>
    <w:rsid w:val="00737340"/>
    <w:rsid w:val="00737E2B"/>
    <w:rsid w:val="007414FE"/>
    <w:rsid w:val="00742E44"/>
    <w:rsid w:val="00746228"/>
    <w:rsid w:val="007509C2"/>
    <w:rsid w:val="00750C72"/>
    <w:rsid w:val="007510FB"/>
    <w:rsid w:val="0075245F"/>
    <w:rsid w:val="00752DAB"/>
    <w:rsid w:val="00762EAF"/>
    <w:rsid w:val="007727F2"/>
    <w:rsid w:val="0077627F"/>
    <w:rsid w:val="0078322F"/>
    <w:rsid w:val="00791EED"/>
    <w:rsid w:val="007A58C7"/>
    <w:rsid w:val="007A58CF"/>
    <w:rsid w:val="007A5DA5"/>
    <w:rsid w:val="007A62D5"/>
    <w:rsid w:val="007A7696"/>
    <w:rsid w:val="007B149F"/>
    <w:rsid w:val="007B1A23"/>
    <w:rsid w:val="007B5DF4"/>
    <w:rsid w:val="007B7FF5"/>
    <w:rsid w:val="007D0F4D"/>
    <w:rsid w:val="007D2D17"/>
    <w:rsid w:val="007E1623"/>
    <w:rsid w:val="007E29C9"/>
    <w:rsid w:val="007E6259"/>
    <w:rsid w:val="007E6AB9"/>
    <w:rsid w:val="007E7FF7"/>
    <w:rsid w:val="007F2181"/>
    <w:rsid w:val="007F334A"/>
    <w:rsid w:val="007F395F"/>
    <w:rsid w:val="007F5D36"/>
    <w:rsid w:val="007F7248"/>
    <w:rsid w:val="007F7B47"/>
    <w:rsid w:val="008006DB"/>
    <w:rsid w:val="0080249A"/>
    <w:rsid w:val="008030E2"/>
    <w:rsid w:val="00804316"/>
    <w:rsid w:val="008121E3"/>
    <w:rsid w:val="008126CA"/>
    <w:rsid w:val="008135F4"/>
    <w:rsid w:val="008168C2"/>
    <w:rsid w:val="00816E79"/>
    <w:rsid w:val="008217A0"/>
    <w:rsid w:val="00821EDA"/>
    <w:rsid w:val="00827EB7"/>
    <w:rsid w:val="00830468"/>
    <w:rsid w:val="00832446"/>
    <w:rsid w:val="00833EC7"/>
    <w:rsid w:val="00835A24"/>
    <w:rsid w:val="00840B34"/>
    <w:rsid w:val="00844C67"/>
    <w:rsid w:val="008468DD"/>
    <w:rsid w:val="00852304"/>
    <w:rsid w:val="00855834"/>
    <w:rsid w:val="008568C6"/>
    <w:rsid w:val="00857183"/>
    <w:rsid w:val="0086002F"/>
    <w:rsid w:val="0086279C"/>
    <w:rsid w:val="00863D2F"/>
    <w:rsid w:val="00867569"/>
    <w:rsid w:val="00867C2D"/>
    <w:rsid w:val="0087017B"/>
    <w:rsid w:val="0087137C"/>
    <w:rsid w:val="00872718"/>
    <w:rsid w:val="00874CD1"/>
    <w:rsid w:val="00875233"/>
    <w:rsid w:val="00875AA0"/>
    <w:rsid w:val="0087700A"/>
    <w:rsid w:val="00880D36"/>
    <w:rsid w:val="00882D78"/>
    <w:rsid w:val="0088489E"/>
    <w:rsid w:val="0089518D"/>
    <w:rsid w:val="00895E5E"/>
    <w:rsid w:val="0089765B"/>
    <w:rsid w:val="00897AFA"/>
    <w:rsid w:val="008A37A9"/>
    <w:rsid w:val="008A55CE"/>
    <w:rsid w:val="008A5C47"/>
    <w:rsid w:val="008A6662"/>
    <w:rsid w:val="008A67D5"/>
    <w:rsid w:val="008A6BB5"/>
    <w:rsid w:val="008B2F45"/>
    <w:rsid w:val="008B379E"/>
    <w:rsid w:val="008B3DFC"/>
    <w:rsid w:val="008B41D0"/>
    <w:rsid w:val="008C058F"/>
    <w:rsid w:val="008C4C74"/>
    <w:rsid w:val="008C59B9"/>
    <w:rsid w:val="008C6D01"/>
    <w:rsid w:val="008D14D7"/>
    <w:rsid w:val="008D30BF"/>
    <w:rsid w:val="008D30FC"/>
    <w:rsid w:val="008D4DF5"/>
    <w:rsid w:val="008D5E9C"/>
    <w:rsid w:val="008D7673"/>
    <w:rsid w:val="008D7E48"/>
    <w:rsid w:val="008E24C1"/>
    <w:rsid w:val="008E3398"/>
    <w:rsid w:val="008E6453"/>
    <w:rsid w:val="008E66A9"/>
    <w:rsid w:val="008F086A"/>
    <w:rsid w:val="008F14EC"/>
    <w:rsid w:val="008F3CDF"/>
    <w:rsid w:val="008F4D1C"/>
    <w:rsid w:val="008F7716"/>
    <w:rsid w:val="008F7F19"/>
    <w:rsid w:val="00903EEF"/>
    <w:rsid w:val="00903FCB"/>
    <w:rsid w:val="00906344"/>
    <w:rsid w:val="009070F7"/>
    <w:rsid w:val="0091282D"/>
    <w:rsid w:val="00912FD9"/>
    <w:rsid w:val="00915A0D"/>
    <w:rsid w:val="009174D6"/>
    <w:rsid w:val="0092527E"/>
    <w:rsid w:val="00925F5E"/>
    <w:rsid w:val="00926C93"/>
    <w:rsid w:val="00931474"/>
    <w:rsid w:val="00933612"/>
    <w:rsid w:val="009353FA"/>
    <w:rsid w:val="00935612"/>
    <w:rsid w:val="00935679"/>
    <w:rsid w:val="009417F1"/>
    <w:rsid w:val="00941C85"/>
    <w:rsid w:val="00942B81"/>
    <w:rsid w:val="009432DB"/>
    <w:rsid w:val="0094374D"/>
    <w:rsid w:val="00953995"/>
    <w:rsid w:val="00954D8A"/>
    <w:rsid w:val="009550B7"/>
    <w:rsid w:val="00955768"/>
    <w:rsid w:val="009613E4"/>
    <w:rsid w:val="0096484B"/>
    <w:rsid w:val="00966320"/>
    <w:rsid w:val="00970332"/>
    <w:rsid w:val="00972226"/>
    <w:rsid w:val="00975B1A"/>
    <w:rsid w:val="00980CD4"/>
    <w:rsid w:val="00981836"/>
    <w:rsid w:val="0098311C"/>
    <w:rsid w:val="00983AEA"/>
    <w:rsid w:val="0099105E"/>
    <w:rsid w:val="009955EC"/>
    <w:rsid w:val="00995EF6"/>
    <w:rsid w:val="009A0808"/>
    <w:rsid w:val="009A0956"/>
    <w:rsid w:val="009A2301"/>
    <w:rsid w:val="009A4403"/>
    <w:rsid w:val="009A53DC"/>
    <w:rsid w:val="009A55C5"/>
    <w:rsid w:val="009A7081"/>
    <w:rsid w:val="009A7642"/>
    <w:rsid w:val="009B0046"/>
    <w:rsid w:val="009B1C36"/>
    <w:rsid w:val="009B491A"/>
    <w:rsid w:val="009B5D77"/>
    <w:rsid w:val="009B6657"/>
    <w:rsid w:val="009C3DED"/>
    <w:rsid w:val="009C5B1B"/>
    <w:rsid w:val="009C5C89"/>
    <w:rsid w:val="009C5DD3"/>
    <w:rsid w:val="009C6AD3"/>
    <w:rsid w:val="009D69F3"/>
    <w:rsid w:val="009E0EE0"/>
    <w:rsid w:val="009E40DC"/>
    <w:rsid w:val="009E445F"/>
    <w:rsid w:val="009E5970"/>
    <w:rsid w:val="009F0C81"/>
    <w:rsid w:val="009F1472"/>
    <w:rsid w:val="009F4847"/>
    <w:rsid w:val="009F6702"/>
    <w:rsid w:val="00A01C2B"/>
    <w:rsid w:val="00A060C1"/>
    <w:rsid w:val="00A10D99"/>
    <w:rsid w:val="00A23EA2"/>
    <w:rsid w:val="00A268A5"/>
    <w:rsid w:val="00A34D18"/>
    <w:rsid w:val="00A373E0"/>
    <w:rsid w:val="00A4731B"/>
    <w:rsid w:val="00A54F1D"/>
    <w:rsid w:val="00A61C01"/>
    <w:rsid w:val="00A62F0C"/>
    <w:rsid w:val="00A650B8"/>
    <w:rsid w:val="00A66923"/>
    <w:rsid w:val="00A72C21"/>
    <w:rsid w:val="00A763D9"/>
    <w:rsid w:val="00A76ED0"/>
    <w:rsid w:val="00A77CEA"/>
    <w:rsid w:val="00A81C57"/>
    <w:rsid w:val="00A92045"/>
    <w:rsid w:val="00A95EED"/>
    <w:rsid w:val="00A962D0"/>
    <w:rsid w:val="00A97438"/>
    <w:rsid w:val="00A976CE"/>
    <w:rsid w:val="00AA0733"/>
    <w:rsid w:val="00AA2C16"/>
    <w:rsid w:val="00AA72A9"/>
    <w:rsid w:val="00AA7FE4"/>
    <w:rsid w:val="00AB0556"/>
    <w:rsid w:val="00AB3AF1"/>
    <w:rsid w:val="00AB4800"/>
    <w:rsid w:val="00AB5E3A"/>
    <w:rsid w:val="00AC0261"/>
    <w:rsid w:val="00AC22B4"/>
    <w:rsid w:val="00AC42FF"/>
    <w:rsid w:val="00AC7599"/>
    <w:rsid w:val="00AD04FA"/>
    <w:rsid w:val="00AD1468"/>
    <w:rsid w:val="00AE1011"/>
    <w:rsid w:val="00AE1256"/>
    <w:rsid w:val="00AE461C"/>
    <w:rsid w:val="00AE536E"/>
    <w:rsid w:val="00AE654B"/>
    <w:rsid w:val="00AE6700"/>
    <w:rsid w:val="00AF1BBB"/>
    <w:rsid w:val="00AF7A8E"/>
    <w:rsid w:val="00B03DBB"/>
    <w:rsid w:val="00B05535"/>
    <w:rsid w:val="00B118C8"/>
    <w:rsid w:val="00B12AE9"/>
    <w:rsid w:val="00B17796"/>
    <w:rsid w:val="00B20EB5"/>
    <w:rsid w:val="00B24F45"/>
    <w:rsid w:val="00B31095"/>
    <w:rsid w:val="00B315AE"/>
    <w:rsid w:val="00B32572"/>
    <w:rsid w:val="00B32C50"/>
    <w:rsid w:val="00B32FA6"/>
    <w:rsid w:val="00B33D23"/>
    <w:rsid w:val="00B35145"/>
    <w:rsid w:val="00B469F1"/>
    <w:rsid w:val="00B50A8F"/>
    <w:rsid w:val="00B5734C"/>
    <w:rsid w:val="00B62922"/>
    <w:rsid w:val="00B65BED"/>
    <w:rsid w:val="00B66312"/>
    <w:rsid w:val="00B67881"/>
    <w:rsid w:val="00B839C8"/>
    <w:rsid w:val="00B8489D"/>
    <w:rsid w:val="00B903DC"/>
    <w:rsid w:val="00B94F11"/>
    <w:rsid w:val="00B95DE0"/>
    <w:rsid w:val="00BA0B0D"/>
    <w:rsid w:val="00BA4488"/>
    <w:rsid w:val="00BA6C3A"/>
    <w:rsid w:val="00BB0A28"/>
    <w:rsid w:val="00BB18AE"/>
    <w:rsid w:val="00BB2AA6"/>
    <w:rsid w:val="00BB2B2A"/>
    <w:rsid w:val="00BC6B73"/>
    <w:rsid w:val="00BD0DAE"/>
    <w:rsid w:val="00BD42D7"/>
    <w:rsid w:val="00BD6F90"/>
    <w:rsid w:val="00BD742D"/>
    <w:rsid w:val="00BE07CC"/>
    <w:rsid w:val="00BE2C3F"/>
    <w:rsid w:val="00BF0E21"/>
    <w:rsid w:val="00BF5590"/>
    <w:rsid w:val="00C02548"/>
    <w:rsid w:val="00C02C0E"/>
    <w:rsid w:val="00C13F62"/>
    <w:rsid w:val="00C173CD"/>
    <w:rsid w:val="00C17DC5"/>
    <w:rsid w:val="00C21B7B"/>
    <w:rsid w:val="00C24474"/>
    <w:rsid w:val="00C3055F"/>
    <w:rsid w:val="00C33157"/>
    <w:rsid w:val="00C376E6"/>
    <w:rsid w:val="00C40D7B"/>
    <w:rsid w:val="00C4152D"/>
    <w:rsid w:val="00C42FAC"/>
    <w:rsid w:val="00C45BB2"/>
    <w:rsid w:val="00C47C8F"/>
    <w:rsid w:val="00C504A0"/>
    <w:rsid w:val="00C51AD2"/>
    <w:rsid w:val="00C529E1"/>
    <w:rsid w:val="00C52D48"/>
    <w:rsid w:val="00C53521"/>
    <w:rsid w:val="00C544AB"/>
    <w:rsid w:val="00C55DC4"/>
    <w:rsid w:val="00C56904"/>
    <w:rsid w:val="00C617B6"/>
    <w:rsid w:val="00C6422C"/>
    <w:rsid w:val="00C651CC"/>
    <w:rsid w:val="00C67E99"/>
    <w:rsid w:val="00C70A1B"/>
    <w:rsid w:val="00C71270"/>
    <w:rsid w:val="00C72543"/>
    <w:rsid w:val="00C75086"/>
    <w:rsid w:val="00C76D9C"/>
    <w:rsid w:val="00C80592"/>
    <w:rsid w:val="00C827C7"/>
    <w:rsid w:val="00C83E9D"/>
    <w:rsid w:val="00C86A6A"/>
    <w:rsid w:val="00C9155F"/>
    <w:rsid w:val="00C9190F"/>
    <w:rsid w:val="00C94EC1"/>
    <w:rsid w:val="00C95964"/>
    <w:rsid w:val="00C9631E"/>
    <w:rsid w:val="00CA017E"/>
    <w:rsid w:val="00CA1C39"/>
    <w:rsid w:val="00CA39A4"/>
    <w:rsid w:val="00CA489F"/>
    <w:rsid w:val="00CA65EF"/>
    <w:rsid w:val="00CB2AB7"/>
    <w:rsid w:val="00CB2C34"/>
    <w:rsid w:val="00CB3AD4"/>
    <w:rsid w:val="00CB5989"/>
    <w:rsid w:val="00CC02E1"/>
    <w:rsid w:val="00CC158D"/>
    <w:rsid w:val="00CC351E"/>
    <w:rsid w:val="00CC366B"/>
    <w:rsid w:val="00CC4CBC"/>
    <w:rsid w:val="00CC5B00"/>
    <w:rsid w:val="00CC6495"/>
    <w:rsid w:val="00CC712B"/>
    <w:rsid w:val="00CD040C"/>
    <w:rsid w:val="00CD061C"/>
    <w:rsid w:val="00CD13EC"/>
    <w:rsid w:val="00CD4E05"/>
    <w:rsid w:val="00CE21A5"/>
    <w:rsid w:val="00CE2333"/>
    <w:rsid w:val="00CE244B"/>
    <w:rsid w:val="00CE5555"/>
    <w:rsid w:val="00CE5A90"/>
    <w:rsid w:val="00CF0253"/>
    <w:rsid w:val="00CF10B2"/>
    <w:rsid w:val="00CF1A78"/>
    <w:rsid w:val="00CF46F3"/>
    <w:rsid w:val="00D013CB"/>
    <w:rsid w:val="00D01B7A"/>
    <w:rsid w:val="00D06F21"/>
    <w:rsid w:val="00D06FF9"/>
    <w:rsid w:val="00D073BB"/>
    <w:rsid w:val="00D14D81"/>
    <w:rsid w:val="00D17098"/>
    <w:rsid w:val="00D17F91"/>
    <w:rsid w:val="00D22995"/>
    <w:rsid w:val="00D249E4"/>
    <w:rsid w:val="00D27F66"/>
    <w:rsid w:val="00D34332"/>
    <w:rsid w:val="00D34D21"/>
    <w:rsid w:val="00D40F51"/>
    <w:rsid w:val="00D424FB"/>
    <w:rsid w:val="00D452B9"/>
    <w:rsid w:val="00D4687F"/>
    <w:rsid w:val="00D506A9"/>
    <w:rsid w:val="00D54ED7"/>
    <w:rsid w:val="00D6576C"/>
    <w:rsid w:val="00D66AC6"/>
    <w:rsid w:val="00D7146E"/>
    <w:rsid w:val="00D722B9"/>
    <w:rsid w:val="00D73100"/>
    <w:rsid w:val="00D734DF"/>
    <w:rsid w:val="00D74E2B"/>
    <w:rsid w:val="00D76385"/>
    <w:rsid w:val="00D76C73"/>
    <w:rsid w:val="00D77F57"/>
    <w:rsid w:val="00D90F5B"/>
    <w:rsid w:val="00D95D90"/>
    <w:rsid w:val="00DA2C9B"/>
    <w:rsid w:val="00DA2FDE"/>
    <w:rsid w:val="00DA3246"/>
    <w:rsid w:val="00DA4A7B"/>
    <w:rsid w:val="00DA4BC9"/>
    <w:rsid w:val="00DB00D2"/>
    <w:rsid w:val="00DB021F"/>
    <w:rsid w:val="00DB42FE"/>
    <w:rsid w:val="00DB6593"/>
    <w:rsid w:val="00DB7595"/>
    <w:rsid w:val="00DC07F3"/>
    <w:rsid w:val="00DC2276"/>
    <w:rsid w:val="00DC528B"/>
    <w:rsid w:val="00DC5FED"/>
    <w:rsid w:val="00DC7566"/>
    <w:rsid w:val="00DD19B2"/>
    <w:rsid w:val="00DD1DEE"/>
    <w:rsid w:val="00DD3283"/>
    <w:rsid w:val="00DD706D"/>
    <w:rsid w:val="00DD74FD"/>
    <w:rsid w:val="00DE34A2"/>
    <w:rsid w:val="00DE711E"/>
    <w:rsid w:val="00DF3CB7"/>
    <w:rsid w:val="00DF5C3D"/>
    <w:rsid w:val="00DF7E7D"/>
    <w:rsid w:val="00E00774"/>
    <w:rsid w:val="00E03F21"/>
    <w:rsid w:val="00E05D72"/>
    <w:rsid w:val="00E0760B"/>
    <w:rsid w:val="00E14B36"/>
    <w:rsid w:val="00E14E60"/>
    <w:rsid w:val="00E165EE"/>
    <w:rsid w:val="00E24E67"/>
    <w:rsid w:val="00E26329"/>
    <w:rsid w:val="00E27BDF"/>
    <w:rsid w:val="00E31927"/>
    <w:rsid w:val="00E31C37"/>
    <w:rsid w:val="00E325CA"/>
    <w:rsid w:val="00E3298B"/>
    <w:rsid w:val="00E350A2"/>
    <w:rsid w:val="00E353E8"/>
    <w:rsid w:val="00E372E1"/>
    <w:rsid w:val="00E441DA"/>
    <w:rsid w:val="00E44524"/>
    <w:rsid w:val="00E475C9"/>
    <w:rsid w:val="00E47A22"/>
    <w:rsid w:val="00E5188B"/>
    <w:rsid w:val="00E52944"/>
    <w:rsid w:val="00E5346E"/>
    <w:rsid w:val="00E549BC"/>
    <w:rsid w:val="00E619D7"/>
    <w:rsid w:val="00E622A1"/>
    <w:rsid w:val="00E626F0"/>
    <w:rsid w:val="00E62E33"/>
    <w:rsid w:val="00E65B31"/>
    <w:rsid w:val="00E671EA"/>
    <w:rsid w:val="00E67425"/>
    <w:rsid w:val="00E706C6"/>
    <w:rsid w:val="00E730DE"/>
    <w:rsid w:val="00E735E8"/>
    <w:rsid w:val="00E73E69"/>
    <w:rsid w:val="00E75D24"/>
    <w:rsid w:val="00E766EA"/>
    <w:rsid w:val="00E8136B"/>
    <w:rsid w:val="00E8253D"/>
    <w:rsid w:val="00E91662"/>
    <w:rsid w:val="00E918D6"/>
    <w:rsid w:val="00E9222D"/>
    <w:rsid w:val="00E949F2"/>
    <w:rsid w:val="00E96A64"/>
    <w:rsid w:val="00EA0235"/>
    <w:rsid w:val="00EA2BEC"/>
    <w:rsid w:val="00EA3A04"/>
    <w:rsid w:val="00EA6EC2"/>
    <w:rsid w:val="00EA7B63"/>
    <w:rsid w:val="00EB0CF3"/>
    <w:rsid w:val="00EB5B28"/>
    <w:rsid w:val="00EB6947"/>
    <w:rsid w:val="00EB76AA"/>
    <w:rsid w:val="00EB7867"/>
    <w:rsid w:val="00EC1530"/>
    <w:rsid w:val="00EC1EC0"/>
    <w:rsid w:val="00EC3AD2"/>
    <w:rsid w:val="00EC4137"/>
    <w:rsid w:val="00EC7ED8"/>
    <w:rsid w:val="00ED476E"/>
    <w:rsid w:val="00EE0977"/>
    <w:rsid w:val="00EE0994"/>
    <w:rsid w:val="00EE182A"/>
    <w:rsid w:val="00EE718A"/>
    <w:rsid w:val="00EF7383"/>
    <w:rsid w:val="00F041BC"/>
    <w:rsid w:val="00F04603"/>
    <w:rsid w:val="00F072CF"/>
    <w:rsid w:val="00F1053B"/>
    <w:rsid w:val="00F113D1"/>
    <w:rsid w:val="00F119D4"/>
    <w:rsid w:val="00F2226B"/>
    <w:rsid w:val="00F23916"/>
    <w:rsid w:val="00F32166"/>
    <w:rsid w:val="00F32C89"/>
    <w:rsid w:val="00F46E10"/>
    <w:rsid w:val="00F52463"/>
    <w:rsid w:val="00F52911"/>
    <w:rsid w:val="00F53426"/>
    <w:rsid w:val="00F53C0E"/>
    <w:rsid w:val="00F54B30"/>
    <w:rsid w:val="00F54BDB"/>
    <w:rsid w:val="00F54FDF"/>
    <w:rsid w:val="00F56F7D"/>
    <w:rsid w:val="00F57EA5"/>
    <w:rsid w:val="00F6183C"/>
    <w:rsid w:val="00F63B30"/>
    <w:rsid w:val="00F658B6"/>
    <w:rsid w:val="00F660C5"/>
    <w:rsid w:val="00F745D5"/>
    <w:rsid w:val="00F752E2"/>
    <w:rsid w:val="00F7630C"/>
    <w:rsid w:val="00F766C3"/>
    <w:rsid w:val="00F80A6C"/>
    <w:rsid w:val="00F80E27"/>
    <w:rsid w:val="00F8265E"/>
    <w:rsid w:val="00F902A3"/>
    <w:rsid w:val="00F933BD"/>
    <w:rsid w:val="00F9488C"/>
    <w:rsid w:val="00F96F24"/>
    <w:rsid w:val="00F971F4"/>
    <w:rsid w:val="00FA0719"/>
    <w:rsid w:val="00FA0B9F"/>
    <w:rsid w:val="00FA0F59"/>
    <w:rsid w:val="00FA18D9"/>
    <w:rsid w:val="00FA4BA2"/>
    <w:rsid w:val="00FA4C40"/>
    <w:rsid w:val="00FA5F11"/>
    <w:rsid w:val="00FB09E9"/>
    <w:rsid w:val="00FB23E0"/>
    <w:rsid w:val="00FB2BF0"/>
    <w:rsid w:val="00FB4F82"/>
    <w:rsid w:val="00FC0658"/>
    <w:rsid w:val="00FC3011"/>
    <w:rsid w:val="00FC400B"/>
    <w:rsid w:val="00FC531F"/>
    <w:rsid w:val="00FD359E"/>
    <w:rsid w:val="00FD76B2"/>
    <w:rsid w:val="00FD779D"/>
    <w:rsid w:val="00FE556B"/>
    <w:rsid w:val="00FE6399"/>
    <w:rsid w:val="00FE70D7"/>
    <w:rsid w:val="00FE7641"/>
    <w:rsid w:val="00FE7B45"/>
    <w:rsid w:val="00FE7F32"/>
    <w:rsid w:val="00FF4E92"/>
    <w:rsid w:val="00FF6091"/>
    <w:rsid w:val="00FF63C0"/>
    <w:rsid w:val="00FF7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F1357"/>
  <w15:docId w15:val="{A1CD6EF1-9F43-49E6-9A67-DB8B1AA7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94374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5548E9"/>
    <w:pPr>
      <w:ind w:left="720"/>
      <w:contextualSpacing/>
    </w:pPr>
  </w:style>
  <w:style w:type="paragraph" w:styleId="TOC5">
    <w:name w:val="toc 5"/>
    <w:basedOn w:val="Normal"/>
    <w:next w:val="Normal"/>
    <w:autoRedefine/>
    <w:uiPriority w:val="39"/>
    <w:unhideWhenUsed/>
    <w:rsid w:val="0016483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6483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6483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6483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6483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16483B"/>
    <w:rPr>
      <w:color w:val="605E5C"/>
      <w:shd w:val="clear" w:color="auto" w:fill="E1DFDD"/>
    </w:rPr>
  </w:style>
  <w:style w:type="paragraph" w:styleId="Title">
    <w:name w:val="Title"/>
    <w:basedOn w:val="Normal"/>
    <w:next w:val="Normal"/>
    <w:link w:val="TitleChar"/>
    <w:uiPriority w:val="10"/>
    <w:qFormat/>
    <w:rsid w:val="0052203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038"/>
    <w:rPr>
      <w:rFonts w:asciiTheme="majorHAnsi" w:eastAsiaTheme="majorEastAsia" w:hAnsiTheme="majorHAnsi" w:cstheme="majorBidi"/>
      <w:spacing w:val="-10"/>
      <w:kern w:val="28"/>
      <w:sz w:val="56"/>
      <w:szCs w:val="56"/>
    </w:rPr>
  </w:style>
  <w:style w:type="character" w:customStyle="1" w:styleId="Heading9Char">
    <w:name w:val="Heading 9 Char"/>
    <w:basedOn w:val="DefaultParagraphFont"/>
    <w:link w:val="Heading9"/>
    <w:uiPriority w:val="9"/>
    <w:semiHidden/>
    <w:rsid w:val="0094374D"/>
    <w:rPr>
      <w:rFonts w:asciiTheme="majorHAnsi" w:eastAsiaTheme="majorEastAsia" w:hAnsiTheme="majorHAnsi" w:cstheme="majorBidi"/>
      <w:i/>
      <w:iCs/>
      <w:color w:val="272727" w:themeColor="text1" w:themeTint="D8"/>
      <w:sz w:val="21"/>
      <w:szCs w:val="21"/>
    </w:rPr>
  </w:style>
  <w:style w:type="paragraph" w:styleId="ListBullet">
    <w:name w:val="List Bullet"/>
    <w:basedOn w:val="Normal"/>
    <w:uiPriority w:val="99"/>
    <w:unhideWhenUsed/>
    <w:rsid w:val="00B32572"/>
    <w:pPr>
      <w:numPr>
        <w:numId w:val="1"/>
      </w:numPr>
      <w:contextualSpacing/>
    </w:pPr>
  </w:style>
  <w:style w:type="character" w:customStyle="1" w:styleId="UnresolvedMention2">
    <w:name w:val="Unresolved Mention2"/>
    <w:basedOn w:val="DefaultParagraphFont"/>
    <w:uiPriority w:val="99"/>
    <w:semiHidden/>
    <w:unhideWhenUsed/>
    <w:rsid w:val="00282B27"/>
    <w:rPr>
      <w:color w:val="605E5C"/>
      <w:shd w:val="clear" w:color="auto" w:fill="E1DFDD"/>
    </w:rPr>
  </w:style>
  <w:style w:type="character" w:styleId="FollowedHyperlink">
    <w:name w:val="FollowedHyperlink"/>
    <w:basedOn w:val="DefaultParagraphFont"/>
    <w:uiPriority w:val="99"/>
    <w:semiHidden/>
    <w:unhideWhenUsed/>
    <w:rsid w:val="00C80592"/>
    <w:rPr>
      <w:color w:val="800080" w:themeColor="followedHyperlink"/>
      <w:u w:val="single"/>
    </w:rPr>
  </w:style>
  <w:style w:type="character" w:customStyle="1" w:styleId="UnresolvedMention">
    <w:name w:val="Unresolved Mention"/>
    <w:basedOn w:val="DefaultParagraphFont"/>
    <w:uiPriority w:val="99"/>
    <w:semiHidden/>
    <w:unhideWhenUsed/>
    <w:rsid w:val="00897A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058">
      <w:bodyDiv w:val="1"/>
      <w:marLeft w:val="0"/>
      <w:marRight w:val="0"/>
      <w:marTop w:val="0"/>
      <w:marBottom w:val="0"/>
      <w:divBdr>
        <w:top w:val="none" w:sz="0" w:space="0" w:color="auto"/>
        <w:left w:val="none" w:sz="0" w:space="0" w:color="auto"/>
        <w:bottom w:val="none" w:sz="0" w:space="0" w:color="auto"/>
        <w:right w:val="none" w:sz="0" w:space="0" w:color="auto"/>
      </w:divBdr>
      <w:divsChild>
        <w:div w:id="1750342081">
          <w:marLeft w:val="-1417"/>
          <w:marRight w:val="0"/>
          <w:marTop w:val="0"/>
          <w:marBottom w:val="0"/>
          <w:divBdr>
            <w:top w:val="none" w:sz="0" w:space="0" w:color="auto"/>
            <w:left w:val="none" w:sz="0" w:space="0" w:color="auto"/>
            <w:bottom w:val="none" w:sz="0" w:space="0" w:color="auto"/>
            <w:right w:val="none" w:sz="0" w:space="0" w:color="auto"/>
          </w:divBdr>
        </w:div>
      </w:divsChild>
    </w:div>
    <w:div w:id="170409668">
      <w:bodyDiv w:val="1"/>
      <w:marLeft w:val="0"/>
      <w:marRight w:val="0"/>
      <w:marTop w:val="0"/>
      <w:marBottom w:val="0"/>
      <w:divBdr>
        <w:top w:val="none" w:sz="0" w:space="0" w:color="auto"/>
        <w:left w:val="none" w:sz="0" w:space="0" w:color="auto"/>
        <w:bottom w:val="none" w:sz="0" w:space="0" w:color="auto"/>
        <w:right w:val="none" w:sz="0" w:space="0" w:color="auto"/>
      </w:divBdr>
    </w:div>
    <w:div w:id="190805148">
      <w:bodyDiv w:val="1"/>
      <w:marLeft w:val="0"/>
      <w:marRight w:val="0"/>
      <w:marTop w:val="0"/>
      <w:marBottom w:val="0"/>
      <w:divBdr>
        <w:top w:val="none" w:sz="0" w:space="0" w:color="auto"/>
        <w:left w:val="none" w:sz="0" w:space="0" w:color="auto"/>
        <w:bottom w:val="none" w:sz="0" w:space="0" w:color="auto"/>
        <w:right w:val="none" w:sz="0" w:space="0" w:color="auto"/>
      </w:divBdr>
      <w:divsChild>
        <w:div w:id="983194938">
          <w:marLeft w:val="-1417"/>
          <w:marRight w:val="0"/>
          <w:marTop w:val="0"/>
          <w:marBottom w:val="0"/>
          <w:divBdr>
            <w:top w:val="none" w:sz="0" w:space="0" w:color="auto"/>
            <w:left w:val="none" w:sz="0" w:space="0" w:color="auto"/>
            <w:bottom w:val="none" w:sz="0" w:space="0" w:color="auto"/>
            <w:right w:val="none" w:sz="0" w:space="0" w:color="auto"/>
          </w:divBdr>
        </w:div>
      </w:divsChild>
    </w:div>
    <w:div w:id="213658481">
      <w:bodyDiv w:val="1"/>
      <w:marLeft w:val="0"/>
      <w:marRight w:val="0"/>
      <w:marTop w:val="0"/>
      <w:marBottom w:val="0"/>
      <w:divBdr>
        <w:top w:val="none" w:sz="0" w:space="0" w:color="auto"/>
        <w:left w:val="none" w:sz="0" w:space="0" w:color="auto"/>
        <w:bottom w:val="none" w:sz="0" w:space="0" w:color="auto"/>
        <w:right w:val="none" w:sz="0" w:space="0" w:color="auto"/>
      </w:divBdr>
    </w:div>
    <w:div w:id="222720711">
      <w:bodyDiv w:val="1"/>
      <w:marLeft w:val="0"/>
      <w:marRight w:val="0"/>
      <w:marTop w:val="0"/>
      <w:marBottom w:val="0"/>
      <w:divBdr>
        <w:top w:val="none" w:sz="0" w:space="0" w:color="auto"/>
        <w:left w:val="none" w:sz="0" w:space="0" w:color="auto"/>
        <w:bottom w:val="none" w:sz="0" w:space="0" w:color="auto"/>
        <w:right w:val="none" w:sz="0" w:space="0" w:color="auto"/>
      </w:divBdr>
      <w:divsChild>
        <w:div w:id="1015569194">
          <w:marLeft w:val="1440"/>
          <w:marRight w:val="0"/>
          <w:marTop w:val="0"/>
          <w:marBottom w:val="0"/>
          <w:divBdr>
            <w:top w:val="none" w:sz="0" w:space="0" w:color="auto"/>
            <w:left w:val="none" w:sz="0" w:space="0" w:color="auto"/>
            <w:bottom w:val="none" w:sz="0" w:space="0" w:color="auto"/>
            <w:right w:val="none" w:sz="0" w:space="0" w:color="auto"/>
          </w:divBdr>
        </w:div>
      </w:divsChild>
    </w:div>
    <w:div w:id="267154946">
      <w:bodyDiv w:val="1"/>
      <w:marLeft w:val="0"/>
      <w:marRight w:val="0"/>
      <w:marTop w:val="0"/>
      <w:marBottom w:val="0"/>
      <w:divBdr>
        <w:top w:val="none" w:sz="0" w:space="0" w:color="auto"/>
        <w:left w:val="none" w:sz="0" w:space="0" w:color="auto"/>
        <w:bottom w:val="none" w:sz="0" w:space="0" w:color="auto"/>
        <w:right w:val="none" w:sz="0" w:space="0" w:color="auto"/>
      </w:divBdr>
    </w:div>
    <w:div w:id="274749167">
      <w:bodyDiv w:val="1"/>
      <w:marLeft w:val="0"/>
      <w:marRight w:val="0"/>
      <w:marTop w:val="0"/>
      <w:marBottom w:val="0"/>
      <w:divBdr>
        <w:top w:val="none" w:sz="0" w:space="0" w:color="auto"/>
        <w:left w:val="none" w:sz="0" w:space="0" w:color="auto"/>
        <w:bottom w:val="none" w:sz="0" w:space="0" w:color="auto"/>
        <w:right w:val="none" w:sz="0" w:space="0" w:color="auto"/>
      </w:divBdr>
    </w:div>
    <w:div w:id="311177350">
      <w:bodyDiv w:val="1"/>
      <w:marLeft w:val="0"/>
      <w:marRight w:val="0"/>
      <w:marTop w:val="0"/>
      <w:marBottom w:val="0"/>
      <w:divBdr>
        <w:top w:val="none" w:sz="0" w:space="0" w:color="auto"/>
        <w:left w:val="none" w:sz="0" w:space="0" w:color="auto"/>
        <w:bottom w:val="none" w:sz="0" w:space="0" w:color="auto"/>
        <w:right w:val="none" w:sz="0" w:space="0" w:color="auto"/>
      </w:divBdr>
    </w:div>
    <w:div w:id="392630355">
      <w:bodyDiv w:val="1"/>
      <w:marLeft w:val="0"/>
      <w:marRight w:val="0"/>
      <w:marTop w:val="0"/>
      <w:marBottom w:val="0"/>
      <w:divBdr>
        <w:top w:val="none" w:sz="0" w:space="0" w:color="auto"/>
        <w:left w:val="none" w:sz="0" w:space="0" w:color="auto"/>
        <w:bottom w:val="none" w:sz="0" w:space="0" w:color="auto"/>
        <w:right w:val="none" w:sz="0" w:space="0" w:color="auto"/>
      </w:divBdr>
    </w:div>
    <w:div w:id="597835855">
      <w:bodyDiv w:val="1"/>
      <w:marLeft w:val="0"/>
      <w:marRight w:val="0"/>
      <w:marTop w:val="0"/>
      <w:marBottom w:val="0"/>
      <w:divBdr>
        <w:top w:val="none" w:sz="0" w:space="0" w:color="auto"/>
        <w:left w:val="none" w:sz="0" w:space="0" w:color="auto"/>
        <w:bottom w:val="none" w:sz="0" w:space="0" w:color="auto"/>
        <w:right w:val="none" w:sz="0" w:space="0" w:color="auto"/>
      </w:divBdr>
      <w:divsChild>
        <w:div w:id="1225875804">
          <w:marLeft w:val="-1417"/>
          <w:marRight w:val="0"/>
          <w:marTop w:val="0"/>
          <w:marBottom w:val="0"/>
          <w:divBdr>
            <w:top w:val="none" w:sz="0" w:space="0" w:color="auto"/>
            <w:left w:val="none" w:sz="0" w:space="0" w:color="auto"/>
            <w:bottom w:val="none" w:sz="0" w:space="0" w:color="auto"/>
            <w:right w:val="none" w:sz="0" w:space="0" w:color="auto"/>
          </w:divBdr>
        </w:div>
      </w:divsChild>
    </w:div>
    <w:div w:id="633029482">
      <w:bodyDiv w:val="1"/>
      <w:marLeft w:val="0"/>
      <w:marRight w:val="0"/>
      <w:marTop w:val="0"/>
      <w:marBottom w:val="0"/>
      <w:divBdr>
        <w:top w:val="none" w:sz="0" w:space="0" w:color="auto"/>
        <w:left w:val="none" w:sz="0" w:space="0" w:color="auto"/>
        <w:bottom w:val="none" w:sz="0" w:space="0" w:color="auto"/>
        <w:right w:val="none" w:sz="0" w:space="0" w:color="auto"/>
      </w:divBdr>
    </w:div>
    <w:div w:id="655186654">
      <w:bodyDiv w:val="1"/>
      <w:marLeft w:val="0"/>
      <w:marRight w:val="0"/>
      <w:marTop w:val="0"/>
      <w:marBottom w:val="0"/>
      <w:divBdr>
        <w:top w:val="none" w:sz="0" w:space="0" w:color="auto"/>
        <w:left w:val="none" w:sz="0" w:space="0" w:color="auto"/>
        <w:bottom w:val="none" w:sz="0" w:space="0" w:color="auto"/>
        <w:right w:val="none" w:sz="0" w:space="0" w:color="auto"/>
      </w:divBdr>
      <w:divsChild>
        <w:div w:id="1909269501">
          <w:marLeft w:val="-1417"/>
          <w:marRight w:val="0"/>
          <w:marTop w:val="0"/>
          <w:marBottom w:val="0"/>
          <w:divBdr>
            <w:top w:val="none" w:sz="0" w:space="0" w:color="auto"/>
            <w:left w:val="none" w:sz="0" w:space="0" w:color="auto"/>
            <w:bottom w:val="none" w:sz="0" w:space="0" w:color="auto"/>
            <w:right w:val="none" w:sz="0" w:space="0" w:color="auto"/>
          </w:divBdr>
        </w:div>
      </w:divsChild>
    </w:div>
    <w:div w:id="663704161">
      <w:bodyDiv w:val="1"/>
      <w:marLeft w:val="0"/>
      <w:marRight w:val="0"/>
      <w:marTop w:val="0"/>
      <w:marBottom w:val="0"/>
      <w:divBdr>
        <w:top w:val="none" w:sz="0" w:space="0" w:color="auto"/>
        <w:left w:val="none" w:sz="0" w:space="0" w:color="auto"/>
        <w:bottom w:val="none" w:sz="0" w:space="0" w:color="auto"/>
        <w:right w:val="none" w:sz="0" w:space="0" w:color="auto"/>
      </w:divBdr>
    </w:div>
    <w:div w:id="795149369">
      <w:bodyDiv w:val="1"/>
      <w:marLeft w:val="0"/>
      <w:marRight w:val="0"/>
      <w:marTop w:val="0"/>
      <w:marBottom w:val="0"/>
      <w:divBdr>
        <w:top w:val="none" w:sz="0" w:space="0" w:color="auto"/>
        <w:left w:val="none" w:sz="0" w:space="0" w:color="auto"/>
        <w:bottom w:val="none" w:sz="0" w:space="0" w:color="auto"/>
        <w:right w:val="none" w:sz="0" w:space="0" w:color="auto"/>
      </w:divBdr>
    </w:div>
    <w:div w:id="835725947">
      <w:bodyDiv w:val="1"/>
      <w:marLeft w:val="0"/>
      <w:marRight w:val="0"/>
      <w:marTop w:val="0"/>
      <w:marBottom w:val="0"/>
      <w:divBdr>
        <w:top w:val="none" w:sz="0" w:space="0" w:color="auto"/>
        <w:left w:val="none" w:sz="0" w:space="0" w:color="auto"/>
        <w:bottom w:val="none" w:sz="0" w:space="0" w:color="auto"/>
        <w:right w:val="none" w:sz="0" w:space="0" w:color="auto"/>
      </w:divBdr>
      <w:divsChild>
        <w:div w:id="1348210877">
          <w:marLeft w:val="-1417"/>
          <w:marRight w:val="0"/>
          <w:marTop w:val="0"/>
          <w:marBottom w:val="0"/>
          <w:divBdr>
            <w:top w:val="none" w:sz="0" w:space="0" w:color="auto"/>
            <w:left w:val="none" w:sz="0" w:space="0" w:color="auto"/>
            <w:bottom w:val="none" w:sz="0" w:space="0" w:color="auto"/>
            <w:right w:val="none" w:sz="0" w:space="0" w:color="auto"/>
          </w:divBdr>
        </w:div>
      </w:divsChild>
    </w:div>
    <w:div w:id="840237295">
      <w:bodyDiv w:val="1"/>
      <w:marLeft w:val="0"/>
      <w:marRight w:val="0"/>
      <w:marTop w:val="0"/>
      <w:marBottom w:val="0"/>
      <w:divBdr>
        <w:top w:val="none" w:sz="0" w:space="0" w:color="auto"/>
        <w:left w:val="none" w:sz="0" w:space="0" w:color="auto"/>
        <w:bottom w:val="none" w:sz="0" w:space="0" w:color="auto"/>
        <w:right w:val="none" w:sz="0" w:space="0" w:color="auto"/>
      </w:divBdr>
    </w:div>
    <w:div w:id="916982107">
      <w:bodyDiv w:val="1"/>
      <w:marLeft w:val="0"/>
      <w:marRight w:val="0"/>
      <w:marTop w:val="0"/>
      <w:marBottom w:val="0"/>
      <w:divBdr>
        <w:top w:val="none" w:sz="0" w:space="0" w:color="auto"/>
        <w:left w:val="none" w:sz="0" w:space="0" w:color="auto"/>
        <w:bottom w:val="none" w:sz="0" w:space="0" w:color="auto"/>
        <w:right w:val="none" w:sz="0" w:space="0" w:color="auto"/>
      </w:divBdr>
    </w:div>
    <w:div w:id="948581975">
      <w:bodyDiv w:val="1"/>
      <w:marLeft w:val="0"/>
      <w:marRight w:val="0"/>
      <w:marTop w:val="0"/>
      <w:marBottom w:val="0"/>
      <w:divBdr>
        <w:top w:val="none" w:sz="0" w:space="0" w:color="auto"/>
        <w:left w:val="none" w:sz="0" w:space="0" w:color="auto"/>
        <w:bottom w:val="none" w:sz="0" w:space="0" w:color="auto"/>
        <w:right w:val="none" w:sz="0" w:space="0" w:color="auto"/>
      </w:divBdr>
    </w:div>
    <w:div w:id="1009406045">
      <w:bodyDiv w:val="1"/>
      <w:marLeft w:val="0"/>
      <w:marRight w:val="0"/>
      <w:marTop w:val="0"/>
      <w:marBottom w:val="0"/>
      <w:divBdr>
        <w:top w:val="none" w:sz="0" w:space="0" w:color="auto"/>
        <w:left w:val="none" w:sz="0" w:space="0" w:color="auto"/>
        <w:bottom w:val="none" w:sz="0" w:space="0" w:color="auto"/>
        <w:right w:val="none" w:sz="0" w:space="0" w:color="auto"/>
      </w:divBdr>
    </w:div>
    <w:div w:id="1035302731">
      <w:bodyDiv w:val="1"/>
      <w:marLeft w:val="0"/>
      <w:marRight w:val="0"/>
      <w:marTop w:val="0"/>
      <w:marBottom w:val="0"/>
      <w:divBdr>
        <w:top w:val="none" w:sz="0" w:space="0" w:color="auto"/>
        <w:left w:val="none" w:sz="0" w:space="0" w:color="auto"/>
        <w:bottom w:val="none" w:sz="0" w:space="0" w:color="auto"/>
        <w:right w:val="none" w:sz="0" w:space="0" w:color="auto"/>
      </w:divBdr>
    </w:div>
    <w:div w:id="1093210488">
      <w:bodyDiv w:val="1"/>
      <w:marLeft w:val="0"/>
      <w:marRight w:val="0"/>
      <w:marTop w:val="0"/>
      <w:marBottom w:val="0"/>
      <w:divBdr>
        <w:top w:val="none" w:sz="0" w:space="0" w:color="auto"/>
        <w:left w:val="none" w:sz="0" w:space="0" w:color="auto"/>
        <w:bottom w:val="none" w:sz="0" w:space="0" w:color="auto"/>
        <w:right w:val="none" w:sz="0" w:space="0" w:color="auto"/>
      </w:divBdr>
    </w:div>
    <w:div w:id="1126579313">
      <w:bodyDiv w:val="1"/>
      <w:marLeft w:val="0"/>
      <w:marRight w:val="0"/>
      <w:marTop w:val="0"/>
      <w:marBottom w:val="0"/>
      <w:divBdr>
        <w:top w:val="none" w:sz="0" w:space="0" w:color="auto"/>
        <w:left w:val="none" w:sz="0" w:space="0" w:color="auto"/>
        <w:bottom w:val="none" w:sz="0" w:space="0" w:color="auto"/>
        <w:right w:val="none" w:sz="0" w:space="0" w:color="auto"/>
      </w:divBdr>
    </w:div>
    <w:div w:id="1156729472">
      <w:bodyDiv w:val="1"/>
      <w:marLeft w:val="0"/>
      <w:marRight w:val="0"/>
      <w:marTop w:val="0"/>
      <w:marBottom w:val="0"/>
      <w:divBdr>
        <w:top w:val="none" w:sz="0" w:space="0" w:color="auto"/>
        <w:left w:val="none" w:sz="0" w:space="0" w:color="auto"/>
        <w:bottom w:val="none" w:sz="0" w:space="0" w:color="auto"/>
        <w:right w:val="none" w:sz="0" w:space="0" w:color="auto"/>
      </w:divBdr>
      <w:divsChild>
        <w:div w:id="821190147">
          <w:marLeft w:val="720"/>
          <w:marRight w:val="0"/>
          <w:marTop w:val="0"/>
          <w:marBottom w:val="0"/>
          <w:divBdr>
            <w:top w:val="none" w:sz="0" w:space="0" w:color="auto"/>
            <w:left w:val="none" w:sz="0" w:space="0" w:color="auto"/>
            <w:bottom w:val="none" w:sz="0" w:space="0" w:color="auto"/>
            <w:right w:val="none" w:sz="0" w:space="0" w:color="auto"/>
          </w:divBdr>
        </w:div>
      </w:divsChild>
    </w:div>
    <w:div w:id="1196891753">
      <w:bodyDiv w:val="1"/>
      <w:marLeft w:val="0"/>
      <w:marRight w:val="0"/>
      <w:marTop w:val="0"/>
      <w:marBottom w:val="0"/>
      <w:divBdr>
        <w:top w:val="none" w:sz="0" w:space="0" w:color="auto"/>
        <w:left w:val="none" w:sz="0" w:space="0" w:color="auto"/>
        <w:bottom w:val="none" w:sz="0" w:space="0" w:color="auto"/>
        <w:right w:val="none" w:sz="0" w:space="0" w:color="auto"/>
      </w:divBdr>
    </w:div>
    <w:div w:id="1229144247">
      <w:bodyDiv w:val="1"/>
      <w:marLeft w:val="0"/>
      <w:marRight w:val="0"/>
      <w:marTop w:val="0"/>
      <w:marBottom w:val="0"/>
      <w:divBdr>
        <w:top w:val="none" w:sz="0" w:space="0" w:color="auto"/>
        <w:left w:val="none" w:sz="0" w:space="0" w:color="auto"/>
        <w:bottom w:val="none" w:sz="0" w:space="0" w:color="auto"/>
        <w:right w:val="none" w:sz="0" w:space="0" w:color="auto"/>
      </w:divBdr>
    </w:div>
    <w:div w:id="1265922941">
      <w:bodyDiv w:val="1"/>
      <w:marLeft w:val="0"/>
      <w:marRight w:val="0"/>
      <w:marTop w:val="0"/>
      <w:marBottom w:val="0"/>
      <w:divBdr>
        <w:top w:val="none" w:sz="0" w:space="0" w:color="auto"/>
        <w:left w:val="none" w:sz="0" w:space="0" w:color="auto"/>
        <w:bottom w:val="none" w:sz="0" w:space="0" w:color="auto"/>
        <w:right w:val="none" w:sz="0" w:space="0" w:color="auto"/>
      </w:divBdr>
    </w:div>
    <w:div w:id="1269893922">
      <w:bodyDiv w:val="1"/>
      <w:marLeft w:val="0"/>
      <w:marRight w:val="0"/>
      <w:marTop w:val="0"/>
      <w:marBottom w:val="0"/>
      <w:divBdr>
        <w:top w:val="none" w:sz="0" w:space="0" w:color="auto"/>
        <w:left w:val="none" w:sz="0" w:space="0" w:color="auto"/>
        <w:bottom w:val="none" w:sz="0" w:space="0" w:color="auto"/>
        <w:right w:val="none" w:sz="0" w:space="0" w:color="auto"/>
      </w:divBdr>
    </w:div>
    <w:div w:id="1304307719">
      <w:bodyDiv w:val="1"/>
      <w:marLeft w:val="0"/>
      <w:marRight w:val="0"/>
      <w:marTop w:val="0"/>
      <w:marBottom w:val="0"/>
      <w:divBdr>
        <w:top w:val="none" w:sz="0" w:space="0" w:color="auto"/>
        <w:left w:val="none" w:sz="0" w:space="0" w:color="auto"/>
        <w:bottom w:val="none" w:sz="0" w:space="0" w:color="auto"/>
        <w:right w:val="none" w:sz="0" w:space="0" w:color="auto"/>
      </w:divBdr>
    </w:div>
    <w:div w:id="1304625705">
      <w:bodyDiv w:val="1"/>
      <w:marLeft w:val="0"/>
      <w:marRight w:val="0"/>
      <w:marTop w:val="0"/>
      <w:marBottom w:val="0"/>
      <w:divBdr>
        <w:top w:val="none" w:sz="0" w:space="0" w:color="auto"/>
        <w:left w:val="none" w:sz="0" w:space="0" w:color="auto"/>
        <w:bottom w:val="none" w:sz="0" w:space="0" w:color="auto"/>
        <w:right w:val="none" w:sz="0" w:space="0" w:color="auto"/>
      </w:divBdr>
    </w:div>
    <w:div w:id="1440025003">
      <w:bodyDiv w:val="1"/>
      <w:marLeft w:val="0"/>
      <w:marRight w:val="0"/>
      <w:marTop w:val="0"/>
      <w:marBottom w:val="0"/>
      <w:divBdr>
        <w:top w:val="none" w:sz="0" w:space="0" w:color="auto"/>
        <w:left w:val="none" w:sz="0" w:space="0" w:color="auto"/>
        <w:bottom w:val="none" w:sz="0" w:space="0" w:color="auto"/>
        <w:right w:val="none" w:sz="0" w:space="0" w:color="auto"/>
      </w:divBdr>
    </w:div>
    <w:div w:id="1454979137">
      <w:bodyDiv w:val="1"/>
      <w:marLeft w:val="0"/>
      <w:marRight w:val="0"/>
      <w:marTop w:val="0"/>
      <w:marBottom w:val="0"/>
      <w:divBdr>
        <w:top w:val="none" w:sz="0" w:space="0" w:color="auto"/>
        <w:left w:val="none" w:sz="0" w:space="0" w:color="auto"/>
        <w:bottom w:val="none" w:sz="0" w:space="0" w:color="auto"/>
        <w:right w:val="none" w:sz="0" w:space="0" w:color="auto"/>
      </w:divBdr>
      <w:divsChild>
        <w:div w:id="1304433954">
          <w:marLeft w:val="-1417"/>
          <w:marRight w:val="0"/>
          <w:marTop w:val="0"/>
          <w:marBottom w:val="0"/>
          <w:divBdr>
            <w:top w:val="none" w:sz="0" w:space="0" w:color="auto"/>
            <w:left w:val="none" w:sz="0" w:space="0" w:color="auto"/>
            <w:bottom w:val="none" w:sz="0" w:space="0" w:color="auto"/>
            <w:right w:val="none" w:sz="0" w:space="0" w:color="auto"/>
          </w:divBdr>
        </w:div>
      </w:divsChild>
    </w:div>
    <w:div w:id="1457681587">
      <w:bodyDiv w:val="1"/>
      <w:marLeft w:val="0"/>
      <w:marRight w:val="0"/>
      <w:marTop w:val="0"/>
      <w:marBottom w:val="0"/>
      <w:divBdr>
        <w:top w:val="none" w:sz="0" w:space="0" w:color="auto"/>
        <w:left w:val="none" w:sz="0" w:space="0" w:color="auto"/>
        <w:bottom w:val="none" w:sz="0" w:space="0" w:color="auto"/>
        <w:right w:val="none" w:sz="0" w:space="0" w:color="auto"/>
      </w:divBdr>
    </w:div>
    <w:div w:id="1479028950">
      <w:bodyDiv w:val="1"/>
      <w:marLeft w:val="0"/>
      <w:marRight w:val="0"/>
      <w:marTop w:val="0"/>
      <w:marBottom w:val="0"/>
      <w:divBdr>
        <w:top w:val="none" w:sz="0" w:space="0" w:color="auto"/>
        <w:left w:val="none" w:sz="0" w:space="0" w:color="auto"/>
        <w:bottom w:val="none" w:sz="0" w:space="0" w:color="auto"/>
        <w:right w:val="none" w:sz="0" w:space="0" w:color="auto"/>
      </w:divBdr>
      <w:divsChild>
        <w:div w:id="1729651291">
          <w:marLeft w:val="72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4756225">
      <w:bodyDiv w:val="1"/>
      <w:marLeft w:val="0"/>
      <w:marRight w:val="0"/>
      <w:marTop w:val="0"/>
      <w:marBottom w:val="0"/>
      <w:divBdr>
        <w:top w:val="none" w:sz="0" w:space="0" w:color="auto"/>
        <w:left w:val="none" w:sz="0" w:space="0" w:color="auto"/>
        <w:bottom w:val="none" w:sz="0" w:space="0" w:color="auto"/>
        <w:right w:val="none" w:sz="0" w:space="0" w:color="auto"/>
      </w:divBdr>
      <w:divsChild>
        <w:div w:id="1689599373">
          <w:marLeft w:val="-1417"/>
          <w:marRight w:val="0"/>
          <w:marTop w:val="0"/>
          <w:marBottom w:val="0"/>
          <w:divBdr>
            <w:top w:val="none" w:sz="0" w:space="0" w:color="auto"/>
            <w:left w:val="none" w:sz="0" w:space="0" w:color="auto"/>
            <w:bottom w:val="none" w:sz="0" w:space="0" w:color="auto"/>
            <w:right w:val="none" w:sz="0" w:space="0" w:color="auto"/>
          </w:divBdr>
        </w:div>
      </w:divsChild>
    </w:div>
    <w:div w:id="1633514760">
      <w:bodyDiv w:val="1"/>
      <w:marLeft w:val="0"/>
      <w:marRight w:val="0"/>
      <w:marTop w:val="0"/>
      <w:marBottom w:val="0"/>
      <w:divBdr>
        <w:top w:val="none" w:sz="0" w:space="0" w:color="auto"/>
        <w:left w:val="none" w:sz="0" w:space="0" w:color="auto"/>
        <w:bottom w:val="none" w:sz="0" w:space="0" w:color="auto"/>
        <w:right w:val="none" w:sz="0" w:space="0" w:color="auto"/>
      </w:divBdr>
    </w:div>
    <w:div w:id="1736316437">
      <w:bodyDiv w:val="1"/>
      <w:marLeft w:val="0"/>
      <w:marRight w:val="0"/>
      <w:marTop w:val="0"/>
      <w:marBottom w:val="0"/>
      <w:divBdr>
        <w:top w:val="none" w:sz="0" w:space="0" w:color="auto"/>
        <w:left w:val="none" w:sz="0" w:space="0" w:color="auto"/>
        <w:bottom w:val="none" w:sz="0" w:space="0" w:color="auto"/>
        <w:right w:val="none" w:sz="0" w:space="0" w:color="auto"/>
      </w:divBdr>
    </w:div>
    <w:div w:id="1770613462">
      <w:bodyDiv w:val="1"/>
      <w:marLeft w:val="0"/>
      <w:marRight w:val="0"/>
      <w:marTop w:val="0"/>
      <w:marBottom w:val="0"/>
      <w:divBdr>
        <w:top w:val="none" w:sz="0" w:space="0" w:color="auto"/>
        <w:left w:val="none" w:sz="0" w:space="0" w:color="auto"/>
        <w:bottom w:val="none" w:sz="0" w:space="0" w:color="auto"/>
        <w:right w:val="none" w:sz="0" w:space="0" w:color="auto"/>
      </w:divBdr>
      <w:divsChild>
        <w:div w:id="1241913238">
          <w:marLeft w:val="-1417"/>
          <w:marRight w:val="0"/>
          <w:marTop w:val="0"/>
          <w:marBottom w:val="0"/>
          <w:divBdr>
            <w:top w:val="none" w:sz="0" w:space="0" w:color="auto"/>
            <w:left w:val="none" w:sz="0" w:space="0" w:color="auto"/>
            <w:bottom w:val="none" w:sz="0" w:space="0" w:color="auto"/>
            <w:right w:val="none" w:sz="0" w:space="0" w:color="auto"/>
          </w:divBdr>
        </w:div>
      </w:divsChild>
    </w:div>
    <w:div w:id="1798907916">
      <w:bodyDiv w:val="1"/>
      <w:marLeft w:val="0"/>
      <w:marRight w:val="0"/>
      <w:marTop w:val="0"/>
      <w:marBottom w:val="0"/>
      <w:divBdr>
        <w:top w:val="none" w:sz="0" w:space="0" w:color="auto"/>
        <w:left w:val="none" w:sz="0" w:space="0" w:color="auto"/>
        <w:bottom w:val="none" w:sz="0" w:space="0" w:color="auto"/>
        <w:right w:val="none" w:sz="0" w:space="0" w:color="auto"/>
      </w:divBdr>
    </w:div>
    <w:div w:id="1839030546">
      <w:bodyDiv w:val="1"/>
      <w:marLeft w:val="0"/>
      <w:marRight w:val="0"/>
      <w:marTop w:val="0"/>
      <w:marBottom w:val="0"/>
      <w:divBdr>
        <w:top w:val="none" w:sz="0" w:space="0" w:color="auto"/>
        <w:left w:val="none" w:sz="0" w:space="0" w:color="auto"/>
        <w:bottom w:val="none" w:sz="0" w:space="0" w:color="auto"/>
        <w:right w:val="none" w:sz="0" w:space="0" w:color="auto"/>
      </w:divBdr>
    </w:div>
    <w:div w:id="1947301015">
      <w:bodyDiv w:val="1"/>
      <w:marLeft w:val="0"/>
      <w:marRight w:val="0"/>
      <w:marTop w:val="0"/>
      <w:marBottom w:val="0"/>
      <w:divBdr>
        <w:top w:val="none" w:sz="0" w:space="0" w:color="auto"/>
        <w:left w:val="none" w:sz="0" w:space="0" w:color="auto"/>
        <w:bottom w:val="none" w:sz="0" w:space="0" w:color="auto"/>
        <w:right w:val="none" w:sz="0" w:space="0" w:color="auto"/>
      </w:divBdr>
    </w:div>
    <w:div w:id="1977299871">
      <w:bodyDiv w:val="1"/>
      <w:marLeft w:val="0"/>
      <w:marRight w:val="0"/>
      <w:marTop w:val="0"/>
      <w:marBottom w:val="0"/>
      <w:divBdr>
        <w:top w:val="none" w:sz="0" w:space="0" w:color="auto"/>
        <w:left w:val="none" w:sz="0" w:space="0" w:color="auto"/>
        <w:bottom w:val="none" w:sz="0" w:space="0" w:color="auto"/>
        <w:right w:val="none" w:sz="0" w:space="0" w:color="auto"/>
      </w:divBdr>
    </w:div>
    <w:div w:id="2041316411">
      <w:bodyDiv w:val="1"/>
      <w:marLeft w:val="0"/>
      <w:marRight w:val="0"/>
      <w:marTop w:val="0"/>
      <w:marBottom w:val="0"/>
      <w:divBdr>
        <w:top w:val="none" w:sz="0" w:space="0" w:color="auto"/>
        <w:left w:val="none" w:sz="0" w:space="0" w:color="auto"/>
        <w:bottom w:val="none" w:sz="0" w:space="0" w:color="auto"/>
        <w:right w:val="none" w:sz="0" w:space="0" w:color="auto"/>
      </w:divBdr>
      <w:divsChild>
        <w:div w:id="367528206">
          <w:marLeft w:val="-1417"/>
          <w:marRight w:val="0"/>
          <w:marTop w:val="0"/>
          <w:marBottom w:val="0"/>
          <w:divBdr>
            <w:top w:val="none" w:sz="0" w:space="0" w:color="auto"/>
            <w:left w:val="none" w:sz="0" w:space="0" w:color="auto"/>
            <w:bottom w:val="none" w:sz="0" w:space="0" w:color="auto"/>
            <w:right w:val="none" w:sz="0" w:space="0" w:color="auto"/>
          </w:divBdr>
        </w:div>
      </w:divsChild>
    </w:div>
    <w:div w:id="2069303269">
      <w:bodyDiv w:val="1"/>
      <w:marLeft w:val="0"/>
      <w:marRight w:val="0"/>
      <w:marTop w:val="0"/>
      <w:marBottom w:val="0"/>
      <w:divBdr>
        <w:top w:val="none" w:sz="0" w:space="0" w:color="auto"/>
        <w:left w:val="none" w:sz="0" w:space="0" w:color="auto"/>
        <w:bottom w:val="none" w:sz="0" w:space="0" w:color="auto"/>
        <w:right w:val="none" w:sz="0" w:space="0" w:color="auto"/>
      </w:divBdr>
    </w:div>
    <w:div w:id="2093818511">
      <w:bodyDiv w:val="1"/>
      <w:marLeft w:val="0"/>
      <w:marRight w:val="0"/>
      <w:marTop w:val="0"/>
      <w:marBottom w:val="0"/>
      <w:divBdr>
        <w:top w:val="none" w:sz="0" w:space="0" w:color="auto"/>
        <w:left w:val="none" w:sz="0" w:space="0" w:color="auto"/>
        <w:bottom w:val="none" w:sz="0" w:space="0" w:color="auto"/>
        <w:right w:val="none" w:sz="0" w:space="0" w:color="auto"/>
      </w:divBdr>
      <w:divsChild>
        <w:div w:id="446387326">
          <w:marLeft w:val="-1417"/>
          <w:marRight w:val="0"/>
          <w:marTop w:val="0"/>
          <w:marBottom w:val="0"/>
          <w:divBdr>
            <w:top w:val="none" w:sz="0" w:space="0" w:color="auto"/>
            <w:left w:val="none" w:sz="0" w:space="0" w:color="auto"/>
            <w:bottom w:val="none" w:sz="0" w:space="0" w:color="auto"/>
            <w:right w:val="none" w:sz="0" w:space="0" w:color="auto"/>
          </w:divBdr>
        </w:div>
      </w:divsChild>
    </w:div>
    <w:div w:id="213575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youtube.com/watch?v=U2XUrAefHME&amp;list=PLoaAbmGPgTSOrVuxwbnDJ14U9J6CXJXUk&amp;index=13" TargetMode="Externa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youtube.com/watch?v=rXS6q0pG9Ow&amp;list=PLoaAbmGPgTSOrVuxwbnDJ14U9J6CXJXUk&amp;index=4"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viblo.asia/p/proxy-design-pattern-tro-thu-dac-luc-cua-developers-RQqKLB2bl7z"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youtube.com/watch?v=zc2smrSk5I0&amp;list=PLoaAbmGPgTSOrVuxwbnDJ14U9J6CXJXUk&amp;index=7"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viblo.asia/p/design-patterns-singleton-pattern-maGK7zra5j2" TargetMode="Externa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9E19C-1A5C-4320-B8BE-FB31327B3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373</TotalTime>
  <Pages>38</Pages>
  <Words>3478</Words>
  <Characters>19827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THC</dc:creator>
  <cp:lastModifiedBy>Admin</cp:lastModifiedBy>
  <cp:revision>46</cp:revision>
  <cp:lastPrinted>2023-04-22T16:46:00Z</cp:lastPrinted>
  <dcterms:created xsi:type="dcterms:W3CDTF">2023-04-21T16:53:00Z</dcterms:created>
  <dcterms:modified xsi:type="dcterms:W3CDTF">2023-04-22T16:47:00Z</dcterms:modified>
</cp:coreProperties>
</file>